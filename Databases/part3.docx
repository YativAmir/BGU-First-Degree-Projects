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0" w:type="auto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00" w:firstRow="0" w:lastRow="0" w:firstColumn="0" w:lastColumn="0" w:noHBand="0" w:noVBand="1"/>
      </w:tblPr>
      <w:tblGrid>
        <w:gridCol w:w="1365"/>
        <w:gridCol w:w="1673"/>
        <w:gridCol w:w="3085"/>
        <w:gridCol w:w="966"/>
        <w:gridCol w:w="2246"/>
      </w:tblGrid>
      <w:tr w:rsidR="00D65390" w:rsidRPr="00305051" w14:paraId="7BF1E03A" w14:textId="77777777" w:rsidTr="00405F68">
        <w:tc>
          <w:tcPr>
            <w:tcW w:w="137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06B4CC4B" w14:textId="77777777" w:rsidR="00D65390" w:rsidRPr="00305051" w:rsidRDefault="00D65390" w:rsidP="0032114F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מס' קבוצה</w:t>
            </w:r>
          </w:p>
        </w:tc>
        <w:tc>
          <w:tcPr>
            <w:tcW w:w="5811" w:type="dxa"/>
            <w:gridSpan w:val="3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610E1F27" w14:textId="77777777" w:rsidR="00D65390" w:rsidRPr="00305051" w:rsidRDefault="00D65390" w:rsidP="0032114F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אתר</w:t>
            </w:r>
          </w:p>
        </w:tc>
        <w:tc>
          <w:tcPr>
            <w:tcW w:w="227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75CE0710" w14:textId="77777777" w:rsidR="00D65390" w:rsidRPr="00305051" w:rsidRDefault="00D65390" w:rsidP="0032114F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תאריך הגשה</w:t>
            </w:r>
          </w:p>
        </w:tc>
      </w:tr>
      <w:tr w:rsidR="00D65390" w:rsidRPr="00305051" w14:paraId="5028F667" w14:textId="77777777" w:rsidTr="00405F68">
        <w:tc>
          <w:tcPr>
            <w:tcW w:w="137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0934152C" w14:textId="09D09D66" w:rsidR="00D65390" w:rsidRPr="00305051" w:rsidRDefault="00D279D6" w:rsidP="0032114F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45</w:t>
            </w:r>
          </w:p>
        </w:tc>
        <w:tc>
          <w:tcPr>
            <w:tcW w:w="5811" w:type="dxa"/>
            <w:gridSpan w:val="3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E1CF574" w14:textId="220DB3A8" w:rsidR="00D65390" w:rsidRPr="00305051" w:rsidRDefault="00DF4C01" w:rsidP="0032114F">
            <w:pPr>
              <w:bidi w:val="0"/>
              <w:spacing w:after="0" w:line="240" w:lineRule="auto"/>
              <w:jc w:val="center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www.boconcept.com</w:t>
            </w:r>
          </w:p>
        </w:tc>
        <w:tc>
          <w:tcPr>
            <w:tcW w:w="227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28012D06" w14:textId="1F74C3CB" w:rsidR="00D65390" w:rsidRPr="00305051" w:rsidRDefault="00DF4C01" w:rsidP="0032114F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21/6/22</w:t>
            </w:r>
          </w:p>
        </w:tc>
      </w:tr>
      <w:tr w:rsidR="00D65390" w:rsidRPr="00305051" w14:paraId="5E39C950" w14:textId="77777777" w:rsidTr="00405F68">
        <w:tc>
          <w:tcPr>
            <w:tcW w:w="9463" w:type="dxa"/>
            <w:gridSpan w:val="5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14:paraId="4E81A23C" w14:textId="77777777" w:rsidR="00D65390" w:rsidRPr="00305051" w:rsidRDefault="00D65390" w:rsidP="0032114F">
            <w:pPr>
              <w:spacing w:after="0" w:line="240" w:lineRule="auto"/>
              <w:jc w:val="center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חברי הצוות  - מספרי ת.ז</w:t>
            </w:r>
          </w:p>
        </w:tc>
      </w:tr>
      <w:tr w:rsidR="00D65390" w:rsidRPr="00305051" w14:paraId="4050C260" w14:textId="77777777" w:rsidTr="00405F68">
        <w:tc>
          <w:tcPr>
            <w:tcW w:w="3084" w:type="dxa"/>
            <w:gridSpan w:val="2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69ECE304" w14:textId="7A6AC994" w:rsidR="00D65390" w:rsidRPr="00305051" w:rsidRDefault="00D279D6" w:rsidP="0032114F">
            <w:pPr>
              <w:tabs>
                <w:tab w:val="right" w:pos="2686"/>
              </w:tabs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315421883</w:t>
            </w:r>
          </w:p>
        </w:tc>
        <w:tc>
          <w:tcPr>
            <w:tcW w:w="3118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3FCE124E" w14:textId="06FF43A3" w:rsidR="00D65390" w:rsidRPr="00305051" w:rsidRDefault="00835DA3" w:rsidP="0032114F">
            <w:pPr>
              <w:tabs>
                <w:tab w:val="right" w:pos="2686"/>
              </w:tabs>
              <w:spacing w:after="0" w:line="240" w:lineRule="auto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207935255</w:t>
            </w:r>
          </w:p>
        </w:tc>
        <w:tc>
          <w:tcPr>
            <w:tcW w:w="3261" w:type="dxa"/>
            <w:gridSpan w:val="2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</w:tcPr>
          <w:p w14:paraId="5FA10BDB" w14:textId="1EA73FCB" w:rsidR="00D65390" w:rsidRPr="00305051" w:rsidRDefault="00835DA3" w:rsidP="0032114F">
            <w:pPr>
              <w:tabs>
                <w:tab w:val="right" w:pos="2686"/>
              </w:tabs>
              <w:spacing w:after="0" w:line="240" w:lineRule="auto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207128513</w:t>
            </w:r>
          </w:p>
        </w:tc>
      </w:tr>
    </w:tbl>
    <w:p w14:paraId="313E5D10" w14:textId="77777777" w:rsidR="0032114F" w:rsidRPr="00305051" w:rsidRDefault="0032114F" w:rsidP="0032114F">
      <w:pPr>
        <w:pStyle w:val="Heading2"/>
        <w:spacing w:before="0" w:after="120" w:line="240" w:lineRule="auto"/>
        <w:jc w:val="center"/>
        <w:rPr>
          <w:rFonts w:ascii="Tahoma" w:hAnsi="Tahoma" w:cs="Tahoma"/>
          <w:sz w:val="36"/>
          <w:szCs w:val="36"/>
          <w:rtl/>
        </w:rPr>
      </w:pPr>
    </w:p>
    <w:p w14:paraId="595533A7" w14:textId="62B4775E" w:rsidR="00033D17" w:rsidRPr="00305051" w:rsidRDefault="009D0F9B" w:rsidP="0032114F">
      <w:pPr>
        <w:pStyle w:val="Heading2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  <w:r w:rsidRPr="00305051">
        <w:rPr>
          <w:rFonts w:ascii="Tahoma" w:hAnsi="Tahoma" w:cs="Tahoma"/>
          <w:sz w:val="32"/>
          <w:szCs w:val="32"/>
          <w:rtl/>
        </w:rPr>
        <w:t>מטל</w:t>
      </w:r>
      <w:r w:rsidR="0083329F" w:rsidRPr="00305051">
        <w:rPr>
          <w:rFonts w:ascii="Tahoma" w:hAnsi="Tahoma" w:cs="Tahoma"/>
          <w:sz w:val="32"/>
          <w:szCs w:val="32"/>
          <w:rtl/>
        </w:rPr>
        <w:t>ת חובה מקדימה</w:t>
      </w:r>
      <w:r w:rsidR="003F4A6D" w:rsidRPr="00305051">
        <w:rPr>
          <w:rFonts w:ascii="Tahoma" w:hAnsi="Tahoma" w:cs="Tahoma"/>
          <w:sz w:val="32"/>
          <w:szCs w:val="32"/>
          <w:rtl/>
        </w:rPr>
        <w:t xml:space="preserve"> </w:t>
      </w:r>
      <w:r w:rsidRPr="00305051">
        <w:rPr>
          <w:rFonts w:ascii="Tahoma" w:hAnsi="Tahoma" w:cs="Tahoma"/>
          <w:sz w:val="32"/>
          <w:szCs w:val="32"/>
          <w:rtl/>
        </w:rPr>
        <w:t>–</w:t>
      </w:r>
      <w:r w:rsidR="003F4A6D" w:rsidRPr="00305051">
        <w:rPr>
          <w:rFonts w:ascii="Tahoma" w:hAnsi="Tahoma" w:cs="Tahoma"/>
          <w:sz w:val="32"/>
          <w:szCs w:val="32"/>
          <w:rtl/>
        </w:rPr>
        <w:t xml:space="preserve"> </w:t>
      </w:r>
      <w:r w:rsidR="007765E8" w:rsidRPr="00305051">
        <w:rPr>
          <w:rFonts w:ascii="Tahoma" w:hAnsi="Tahoma" w:cs="Tahoma"/>
          <w:sz w:val="32"/>
          <w:szCs w:val="32"/>
          <w:rtl/>
        </w:rPr>
        <w:t>תיקון ה-</w:t>
      </w:r>
      <w:r w:rsidR="007765E8" w:rsidRPr="00305051">
        <w:rPr>
          <w:rFonts w:ascii="Tahoma" w:hAnsi="Tahoma" w:cs="Tahoma"/>
          <w:sz w:val="32"/>
          <w:szCs w:val="32"/>
        </w:rPr>
        <w:t>ERD</w:t>
      </w:r>
      <w:r w:rsidR="007765E8" w:rsidRPr="00305051">
        <w:rPr>
          <w:rFonts w:ascii="Tahoma" w:hAnsi="Tahoma" w:cs="Tahoma"/>
          <w:sz w:val="32"/>
          <w:szCs w:val="32"/>
          <w:rtl/>
        </w:rPr>
        <w:t xml:space="preserve"> ו</w:t>
      </w:r>
      <w:r w:rsidR="003F4A6D" w:rsidRPr="00305051">
        <w:rPr>
          <w:rFonts w:ascii="Tahoma" w:hAnsi="Tahoma" w:cs="Tahoma"/>
          <w:sz w:val="32"/>
          <w:szCs w:val="32"/>
          <w:rtl/>
        </w:rPr>
        <w:t xml:space="preserve">העשרת </w:t>
      </w:r>
      <w:r w:rsidR="00A6787E" w:rsidRPr="00305051">
        <w:rPr>
          <w:rFonts w:ascii="Tahoma" w:hAnsi="Tahoma" w:cs="Tahoma"/>
          <w:sz w:val="32"/>
          <w:szCs w:val="32"/>
          <w:rtl/>
        </w:rPr>
        <w:t xml:space="preserve">בסיס </w:t>
      </w:r>
      <w:r w:rsidRPr="00305051">
        <w:rPr>
          <w:rFonts w:ascii="Tahoma" w:hAnsi="Tahoma" w:cs="Tahoma"/>
          <w:sz w:val="32"/>
          <w:szCs w:val="32"/>
          <w:rtl/>
        </w:rPr>
        <w:t>נתונים</w:t>
      </w:r>
      <w:r w:rsidR="003F4A6D" w:rsidRPr="00305051">
        <w:rPr>
          <w:rFonts w:ascii="Tahoma" w:hAnsi="Tahoma" w:cs="Tahoma"/>
          <w:sz w:val="32"/>
          <w:szCs w:val="32"/>
          <w:rtl/>
        </w:rPr>
        <w:t xml:space="preserve"> </w:t>
      </w:r>
    </w:p>
    <w:p w14:paraId="06C5AF80" w14:textId="2DDA1D12" w:rsidR="00B47CFC" w:rsidRPr="00305051" w:rsidRDefault="00B47CFC" w:rsidP="00B47CFC">
      <w:pPr>
        <w:rPr>
          <w:rFonts w:ascii="Tahoma" w:hAnsi="Tahoma"/>
          <w:rtl/>
        </w:rPr>
      </w:pPr>
    </w:p>
    <w:p w14:paraId="68EA714D" w14:textId="53FD07A7" w:rsidR="00B47CFC" w:rsidRPr="00305051" w:rsidRDefault="001E0E32" w:rsidP="00B47CFC">
      <w:pPr>
        <w:rPr>
          <w:rFonts w:ascii="Tahoma" w:hAnsi="Tahoma"/>
          <w:rtl/>
        </w:rPr>
      </w:pPr>
      <w:r w:rsidRPr="00305051">
        <w:rPr>
          <w:rFonts w:ascii="Tahoma" w:hAnsi="Tahom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637688E" wp14:editId="2364BF80">
                <wp:simplePos x="0" y="0"/>
                <wp:positionH relativeFrom="margin">
                  <wp:posOffset>-700405</wp:posOffset>
                </wp:positionH>
                <wp:positionV relativeFrom="paragraph">
                  <wp:posOffset>-33655</wp:posOffset>
                </wp:positionV>
                <wp:extent cx="7277100" cy="6143625"/>
                <wp:effectExtent l="0" t="0" r="0" b="952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7100" cy="6143625"/>
                          <a:chOff x="0" y="0"/>
                          <a:chExt cx="7757160" cy="657606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114300" y="0"/>
                            <a:ext cx="7642860" cy="6576060"/>
                            <a:chOff x="0" y="0"/>
                            <a:chExt cx="7642860" cy="657606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56259"/>
                              <a:ext cx="7455535" cy="6019801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 descr="Graphical user interface,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89660" y="2720340"/>
                              <a:ext cx="2392680" cy="1143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 descr="Box and whisker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741420" y="2522220"/>
                              <a:ext cx="2484120" cy="830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 descr="Graphical user interface,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43500" y="0"/>
                              <a:ext cx="2499360" cy="10210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 descr="Graphical user interface, text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93920" y="5562600"/>
                              <a:ext cx="2659380" cy="8229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/>
                            <a:srcRect t="30065" r="8312"/>
                            <a:stretch/>
                          </pic:blipFill>
                          <pic:spPr bwMode="auto">
                            <a:xfrm>
                              <a:off x="1882140" y="5715000"/>
                              <a:ext cx="2773680" cy="8153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" name="Straight Arrow Connector 9"/>
                          <wps:cNvCnPr/>
                          <wps:spPr>
                            <a:xfrm flipH="1" flipV="1">
                              <a:off x="6926580" y="1036320"/>
                              <a:ext cx="156210" cy="914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88620"/>
                            <a:ext cx="2430780" cy="742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AF571C" w14:textId="77777777" w:rsidR="00B47CFC" w:rsidRPr="003F0457" w:rsidRDefault="00B47CFC" w:rsidP="00B47CFC">
                              <w:pPr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F0457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</w:rPr>
                                <w:t xml:space="preserve">נספח 1 </w:t>
                              </w:r>
                              <w:r w:rsidRPr="003F0457">
                                <w:rPr>
                                  <w:rFonts w:hint="cs"/>
                                  <w:sz w:val="28"/>
                                  <w:szCs w:val="28"/>
                                </w:rPr>
                                <w:t>ERD</w:t>
                              </w:r>
                              <w:r w:rsidRPr="003F0457">
                                <w:rPr>
                                  <w:rFonts w:hint="cs"/>
                                  <w:sz w:val="28"/>
                                  <w:szCs w:val="28"/>
                                  <w:rtl/>
                                </w:rPr>
                                <w:t xml:space="preserve"> מחלק ב'- הערות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7688E" id="Group 11" o:spid="_x0000_s1026" style="position:absolute;left:0;text-align:left;margin-left:-55.15pt;margin-top:-2.65pt;width:573pt;height:483.75pt;z-index:251659264;mso-position-horizontal-relative:margin;mso-width-relative:margin;mso-height-relative:margin" coordsize="77571,65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">
                <v:group id="Group 10" o:spid="_x0000_s1027" style="position:absolute;left:1143;width:76428;height:65760" coordsize="76428,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Picture 1" o:spid="_x0000_s1028" type="#_x0000_t75" alt="Diagram&#10;&#10;Description automatically generated" style="position:absolute;top:5562;width:74555;height:60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">
                    <v:imagedata r:id="rId14" o:title="Diagram&#10;&#10;Description automatically generated"/>
                  </v:shape>
                  <v:shape id="Picture 2" o:spid="_x0000_s1029" type="#_x0000_t75" alt="Graphical user interface, text&#10;&#10;Description automatically generated" style="position:absolute;left:10896;top:27203;width:23927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">
                    <v:imagedata r:id="rId15" o:title="Graphical user interface, text&#10;&#10;Description automatically generated"/>
                  </v:shape>
                  <v:shape id="Picture 3" o:spid="_x0000_s1030" type="#_x0000_t75" alt="Box and whisker chart&#10;&#10;Description automatically generated" style="position:absolute;left:37414;top:25222;width:24841;height:8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">
                    <v:imagedata r:id="rId16" o:title="Box and whisker chart&#10;&#10;Description automatically generated"/>
                  </v:shape>
                  <v:shape id="Picture 4" o:spid="_x0000_s1031" type="#_x0000_t75" alt="Graphical user interface, text&#10;&#10;Description automatically generated" style="position:absolute;left:51435;width:24993;height:10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">
                    <v:imagedata r:id="rId17" o:title="Graphical user interface, text&#10;&#10;Description automatically generated"/>
                  </v:shape>
                  <v:shape id="Picture 5" o:spid="_x0000_s1032" type="#_x0000_t75" alt="Graphical user interface, text, application&#10;&#10;Description automatically generated" style="position:absolute;left:46939;top:55626;width:26594;height: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">
                    <v:imagedata r:id="rId18" o:title="Graphical user interface, text, application&#10;&#10;Description automatically generated"/>
                  </v:shape>
                  <v:shape id="Picture 6" o:spid="_x0000_s1033" type="#_x0000_t75" alt="Text&#10;&#10;Description automatically generated" style="position:absolute;left:18821;top:57150;width:27737;height:8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">
                    <v:imagedata r:id="rId19" o:title="Text&#10;&#10;Description automatically generated" croptop="19703f" cropright="5447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34" type="#_x0000_t32" style="position:absolute;left:69265;top:10363;width:1562;height:91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" strokecolor="black [3200]" strokeweight="3pt">
                    <v:stroke endarrow="block"/>
                    <v:shadow on="t" color="black" opacity="22937f" origin=",.5" offset="0,.63889mm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5" type="#_x0000_t202" style="position:absolute;top:3886;width:24307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" strokeweight="1.5pt">
                  <v:textbox>
                    <w:txbxContent>
                      <w:p w14:paraId="4FAF571C" w14:textId="77777777" w:rsidR="00B47CFC" w:rsidRPr="003F0457" w:rsidRDefault="00B47CFC" w:rsidP="00B47CFC">
                        <w:pPr>
                          <w:rPr>
                            <w:sz w:val="28"/>
                            <w:szCs w:val="28"/>
                            <w:rtl/>
                          </w:rPr>
                        </w:pPr>
                        <w:r w:rsidRPr="003F0457">
                          <w:rPr>
                            <w:rFonts w:hint="cs"/>
                            <w:sz w:val="28"/>
                            <w:szCs w:val="28"/>
                            <w:rtl/>
                          </w:rPr>
                          <w:t xml:space="preserve">נספח 1 </w:t>
                        </w:r>
                        <w:r w:rsidRPr="003F0457">
                          <w:rPr>
                            <w:rFonts w:hint="cs"/>
                            <w:sz w:val="28"/>
                            <w:szCs w:val="28"/>
                          </w:rPr>
                          <w:t>ERD</w:t>
                        </w:r>
                        <w:r w:rsidRPr="003F0457">
                          <w:rPr>
                            <w:rFonts w:hint="cs"/>
                            <w:sz w:val="28"/>
                            <w:szCs w:val="28"/>
                            <w:rtl/>
                          </w:rPr>
                          <w:t xml:space="preserve"> מחלק ב'- הערות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50992D5" w14:textId="77777777" w:rsidR="00B47CFC" w:rsidRPr="00305051" w:rsidRDefault="00B47CFC" w:rsidP="00B47CFC">
      <w:pPr>
        <w:rPr>
          <w:rFonts w:ascii="Tahoma" w:hAnsi="Tahoma"/>
          <w:rtl/>
        </w:rPr>
      </w:pPr>
    </w:p>
    <w:p w14:paraId="5B52B285" w14:textId="7F7838A9" w:rsidR="00B47CFC" w:rsidRPr="00305051" w:rsidRDefault="00B47CFC" w:rsidP="00B47CFC">
      <w:pPr>
        <w:rPr>
          <w:rFonts w:ascii="Tahoma" w:hAnsi="Tahoma"/>
          <w:rtl/>
        </w:rPr>
      </w:pPr>
    </w:p>
    <w:p w14:paraId="0E977A8D" w14:textId="03B23A00" w:rsidR="00B47CFC" w:rsidRPr="00305051" w:rsidRDefault="00B47CFC" w:rsidP="00B47CFC">
      <w:pPr>
        <w:rPr>
          <w:rFonts w:ascii="Tahoma" w:hAnsi="Tahoma"/>
          <w:rtl/>
        </w:rPr>
      </w:pPr>
    </w:p>
    <w:p w14:paraId="64452BB7" w14:textId="72E9CF6C" w:rsidR="00B47CFC" w:rsidRPr="00305051" w:rsidRDefault="00B47CFC" w:rsidP="00B47CFC">
      <w:pPr>
        <w:rPr>
          <w:rFonts w:ascii="Tahoma" w:hAnsi="Tahoma"/>
          <w:rtl/>
        </w:rPr>
      </w:pPr>
    </w:p>
    <w:p w14:paraId="4CAB0A09" w14:textId="413169C9" w:rsidR="00B47CFC" w:rsidRPr="00305051" w:rsidRDefault="00B47CFC" w:rsidP="00B47CFC">
      <w:pPr>
        <w:rPr>
          <w:rFonts w:ascii="Tahoma" w:hAnsi="Tahoma"/>
          <w:rtl/>
        </w:rPr>
      </w:pPr>
    </w:p>
    <w:p w14:paraId="58ACCD17" w14:textId="6EFB7395" w:rsidR="00B47CFC" w:rsidRPr="00305051" w:rsidRDefault="00B47CFC" w:rsidP="00B47CFC">
      <w:pPr>
        <w:rPr>
          <w:rFonts w:ascii="Tahoma" w:hAnsi="Tahoma"/>
          <w:rtl/>
        </w:rPr>
      </w:pPr>
    </w:p>
    <w:p w14:paraId="7844D2AE" w14:textId="2F2FB344" w:rsidR="00B47CFC" w:rsidRPr="00305051" w:rsidRDefault="00B47CFC" w:rsidP="00B47CFC">
      <w:pPr>
        <w:rPr>
          <w:rFonts w:ascii="Tahoma" w:hAnsi="Tahoma"/>
          <w:rtl/>
        </w:rPr>
      </w:pPr>
    </w:p>
    <w:p w14:paraId="03534990" w14:textId="3670F02A" w:rsidR="00B47CFC" w:rsidRPr="00305051" w:rsidRDefault="00B47CFC" w:rsidP="00B47CFC">
      <w:pPr>
        <w:rPr>
          <w:rFonts w:ascii="Tahoma" w:hAnsi="Tahoma"/>
          <w:rtl/>
        </w:rPr>
      </w:pPr>
    </w:p>
    <w:p w14:paraId="2D39BF9A" w14:textId="77777777" w:rsidR="00B47CFC" w:rsidRPr="00305051" w:rsidRDefault="00B47CFC" w:rsidP="00B47CFC">
      <w:pPr>
        <w:rPr>
          <w:rFonts w:ascii="Tahoma" w:hAnsi="Tahoma"/>
          <w:rtl/>
        </w:rPr>
      </w:pPr>
    </w:p>
    <w:p w14:paraId="1B7849D2" w14:textId="77777777" w:rsidR="00B47CFC" w:rsidRPr="00305051" w:rsidRDefault="00B47CFC" w:rsidP="00B47CFC">
      <w:pPr>
        <w:rPr>
          <w:rFonts w:ascii="Tahoma" w:hAnsi="Tahoma"/>
          <w:rtl/>
        </w:rPr>
      </w:pPr>
    </w:p>
    <w:p w14:paraId="70B4C3B8" w14:textId="77777777" w:rsidR="00B47CFC" w:rsidRPr="00305051" w:rsidRDefault="00B47CFC" w:rsidP="00B47CFC">
      <w:pPr>
        <w:rPr>
          <w:rFonts w:ascii="Tahoma" w:hAnsi="Tahoma"/>
          <w:rtl/>
        </w:rPr>
      </w:pPr>
    </w:p>
    <w:p w14:paraId="61C56027" w14:textId="77777777" w:rsidR="00B47CFC" w:rsidRPr="00305051" w:rsidRDefault="00B47CFC" w:rsidP="00B47CFC">
      <w:pPr>
        <w:rPr>
          <w:rFonts w:ascii="Tahoma" w:hAnsi="Tahoma"/>
          <w:rtl/>
        </w:rPr>
      </w:pPr>
    </w:p>
    <w:p w14:paraId="6C06B12D" w14:textId="77777777" w:rsidR="00B47CFC" w:rsidRPr="00305051" w:rsidRDefault="00B47CFC" w:rsidP="00B47CFC">
      <w:pPr>
        <w:rPr>
          <w:rFonts w:ascii="Tahoma" w:hAnsi="Tahoma"/>
          <w:rtl/>
        </w:rPr>
      </w:pPr>
    </w:p>
    <w:p w14:paraId="57C7F299" w14:textId="77777777" w:rsidR="00B47CFC" w:rsidRPr="00305051" w:rsidRDefault="00B47CFC" w:rsidP="00B47CFC">
      <w:pPr>
        <w:rPr>
          <w:rFonts w:ascii="Tahoma" w:hAnsi="Tahoma"/>
          <w:rtl/>
        </w:rPr>
      </w:pPr>
    </w:p>
    <w:p w14:paraId="2CB2BD1D" w14:textId="77777777" w:rsidR="00B47CFC" w:rsidRPr="00305051" w:rsidRDefault="00B47CFC" w:rsidP="00B47CFC">
      <w:pPr>
        <w:rPr>
          <w:rFonts w:ascii="Tahoma" w:hAnsi="Tahoma"/>
          <w:rtl/>
        </w:rPr>
      </w:pPr>
    </w:p>
    <w:p w14:paraId="600DB9BB" w14:textId="77777777" w:rsidR="00B47CFC" w:rsidRPr="00305051" w:rsidRDefault="00B47CFC" w:rsidP="00B47CFC">
      <w:pPr>
        <w:rPr>
          <w:rFonts w:ascii="Tahoma" w:hAnsi="Tahoma"/>
          <w:rtl/>
        </w:rPr>
      </w:pPr>
    </w:p>
    <w:p w14:paraId="099B1D9E" w14:textId="77777777" w:rsidR="00B47CFC" w:rsidRPr="00305051" w:rsidRDefault="00B47CFC" w:rsidP="00B47CFC">
      <w:pPr>
        <w:rPr>
          <w:rFonts w:ascii="Tahoma" w:hAnsi="Tahoma"/>
          <w:rtl/>
        </w:rPr>
      </w:pPr>
    </w:p>
    <w:p w14:paraId="1ECBF258" w14:textId="77777777" w:rsidR="00B47CFC" w:rsidRPr="00305051" w:rsidRDefault="00B47CFC" w:rsidP="00B47CFC">
      <w:pPr>
        <w:rPr>
          <w:rFonts w:ascii="Tahoma" w:hAnsi="Tahoma"/>
          <w:rtl/>
        </w:rPr>
      </w:pPr>
    </w:p>
    <w:p w14:paraId="111CD970" w14:textId="77777777" w:rsidR="00B47CFC" w:rsidRPr="00305051" w:rsidRDefault="00B47CFC" w:rsidP="00B47CFC">
      <w:pPr>
        <w:rPr>
          <w:rFonts w:ascii="Tahoma" w:hAnsi="Tahoma"/>
          <w:rtl/>
        </w:rPr>
      </w:pPr>
    </w:p>
    <w:p w14:paraId="3FC1D13E" w14:textId="1955D095" w:rsidR="00B47CFC" w:rsidRPr="00305051" w:rsidRDefault="00B47CFC" w:rsidP="00B47CFC">
      <w:pPr>
        <w:rPr>
          <w:rFonts w:ascii="Tahoma" w:hAnsi="Tahoma"/>
          <w:rtl/>
        </w:rPr>
      </w:pPr>
    </w:p>
    <w:p w14:paraId="0C2FB641" w14:textId="0A4092BA" w:rsidR="00D279D6" w:rsidRPr="00D056A2" w:rsidRDefault="00D056A2" w:rsidP="00B47CFC">
      <w:pPr>
        <w:rPr>
          <w:rFonts w:ascii="Tahoma" w:hAnsi="Tahoma"/>
          <w:b/>
          <w:bCs/>
          <w:sz w:val="40"/>
          <w:szCs w:val="40"/>
          <w:u w:val="single"/>
          <w:rtl/>
        </w:rPr>
      </w:pPr>
      <w:r>
        <w:rPr>
          <w:rFonts w:ascii="Tahoma" w:hAnsi="Tahoma" w:hint="cs"/>
          <w:b/>
          <w:bCs/>
          <w:sz w:val="40"/>
          <w:szCs w:val="40"/>
          <w:u w:val="single"/>
        </w:rPr>
        <w:t>ERD</w:t>
      </w:r>
      <w:r>
        <w:rPr>
          <w:rFonts w:ascii="Tahoma" w:hAnsi="Tahoma" w:hint="cs"/>
          <w:b/>
          <w:bCs/>
          <w:sz w:val="40"/>
          <w:szCs w:val="40"/>
          <w:u w:val="single"/>
          <w:rtl/>
        </w:rPr>
        <w:t xml:space="preserve"> סופי לאחר תיקון הערות-</w:t>
      </w:r>
    </w:p>
    <w:p w14:paraId="5C4431DA" w14:textId="77777777" w:rsidR="00D279D6" w:rsidRPr="00305051" w:rsidRDefault="00D279D6" w:rsidP="00B47CFC">
      <w:pPr>
        <w:rPr>
          <w:rFonts w:ascii="Tahoma" w:hAnsi="Tahoma"/>
          <w:rtl/>
        </w:rPr>
      </w:pPr>
    </w:p>
    <w:p w14:paraId="09850933" w14:textId="529E316F" w:rsidR="00B47CFC" w:rsidRPr="00305051" w:rsidRDefault="005C5236" w:rsidP="00B47CFC">
      <w:pPr>
        <w:rPr>
          <w:rFonts w:ascii="Tahoma" w:hAnsi="Tahoma"/>
          <w:rtl/>
        </w:rPr>
      </w:pPr>
      <w:r w:rsidRPr="00305051">
        <w:rPr>
          <w:rFonts w:ascii="Tahoma" w:hAnsi="Tahoma"/>
          <w:noProof/>
        </w:rPr>
        <w:drawing>
          <wp:anchor distT="0" distB="0" distL="114300" distR="114300" simplePos="0" relativeHeight="251661312" behindDoc="1" locked="0" layoutInCell="1" allowOverlap="1" wp14:anchorId="77337D77" wp14:editId="1298AAC1">
            <wp:simplePos x="0" y="0"/>
            <wp:positionH relativeFrom="page">
              <wp:posOffset>121920</wp:posOffset>
            </wp:positionH>
            <wp:positionV relativeFrom="paragraph">
              <wp:posOffset>17780</wp:posOffset>
            </wp:positionV>
            <wp:extent cx="7763233" cy="4791075"/>
            <wp:effectExtent l="0" t="0" r="9525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233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E9C8E" w14:textId="3F9F72F3" w:rsidR="00B47CFC" w:rsidRPr="00305051" w:rsidRDefault="00B47CFC" w:rsidP="00B47CFC">
      <w:pPr>
        <w:rPr>
          <w:rFonts w:ascii="Tahoma" w:hAnsi="Tahoma"/>
          <w:rtl/>
        </w:rPr>
      </w:pPr>
    </w:p>
    <w:p w14:paraId="5E88C1CF" w14:textId="32C16312" w:rsidR="00B47CFC" w:rsidRPr="00305051" w:rsidRDefault="00B47CFC" w:rsidP="00B47CFC">
      <w:pPr>
        <w:rPr>
          <w:rFonts w:ascii="Tahoma" w:hAnsi="Tahoma"/>
          <w:rtl/>
        </w:rPr>
      </w:pPr>
    </w:p>
    <w:p w14:paraId="3F801451" w14:textId="77777777" w:rsidR="00B47CFC" w:rsidRPr="00305051" w:rsidRDefault="00B47CFC" w:rsidP="00B47CFC">
      <w:pPr>
        <w:rPr>
          <w:rFonts w:ascii="Tahoma" w:hAnsi="Tahoma"/>
          <w:rtl/>
        </w:rPr>
      </w:pPr>
    </w:p>
    <w:p w14:paraId="2F983368" w14:textId="77777777" w:rsidR="00B47CFC" w:rsidRPr="00305051" w:rsidRDefault="00B47CFC" w:rsidP="00B47CFC">
      <w:pPr>
        <w:rPr>
          <w:rFonts w:ascii="Tahoma" w:hAnsi="Tahoma"/>
          <w:rtl/>
        </w:rPr>
      </w:pPr>
    </w:p>
    <w:p w14:paraId="7CF8D74C" w14:textId="77777777" w:rsidR="00B47CFC" w:rsidRPr="00305051" w:rsidRDefault="00B47CFC" w:rsidP="00B47CFC">
      <w:pPr>
        <w:rPr>
          <w:rFonts w:ascii="Tahoma" w:hAnsi="Tahoma"/>
          <w:rtl/>
        </w:rPr>
      </w:pPr>
    </w:p>
    <w:p w14:paraId="7168797D" w14:textId="77777777" w:rsidR="00B47CFC" w:rsidRPr="00305051" w:rsidRDefault="00B47CFC" w:rsidP="00B47CFC">
      <w:pPr>
        <w:rPr>
          <w:rFonts w:ascii="Tahoma" w:hAnsi="Tahoma"/>
          <w:rtl/>
        </w:rPr>
      </w:pPr>
    </w:p>
    <w:p w14:paraId="5009AC6A" w14:textId="77777777" w:rsidR="00B47CFC" w:rsidRPr="00305051" w:rsidRDefault="00B47CFC" w:rsidP="00B47CFC">
      <w:pPr>
        <w:rPr>
          <w:rFonts w:ascii="Tahoma" w:hAnsi="Tahoma"/>
          <w:rtl/>
        </w:rPr>
      </w:pPr>
    </w:p>
    <w:p w14:paraId="1E285007" w14:textId="77777777" w:rsidR="00B47CFC" w:rsidRPr="00305051" w:rsidRDefault="00B47CFC" w:rsidP="00B47CFC">
      <w:pPr>
        <w:rPr>
          <w:rFonts w:ascii="Tahoma" w:hAnsi="Tahoma"/>
          <w:rtl/>
        </w:rPr>
      </w:pPr>
    </w:p>
    <w:p w14:paraId="0B92D724" w14:textId="77777777" w:rsidR="00B47CFC" w:rsidRPr="00305051" w:rsidRDefault="00B47CFC" w:rsidP="00B47CFC">
      <w:pPr>
        <w:rPr>
          <w:rFonts w:ascii="Tahoma" w:hAnsi="Tahoma"/>
          <w:rtl/>
        </w:rPr>
      </w:pPr>
    </w:p>
    <w:p w14:paraId="1B543534" w14:textId="77777777" w:rsidR="00B47CFC" w:rsidRPr="00305051" w:rsidRDefault="00B47CFC" w:rsidP="00B47CFC">
      <w:pPr>
        <w:rPr>
          <w:rFonts w:ascii="Tahoma" w:hAnsi="Tahoma"/>
          <w:rtl/>
        </w:rPr>
      </w:pPr>
    </w:p>
    <w:p w14:paraId="0889DD6B" w14:textId="19DB595A" w:rsidR="00B47CFC" w:rsidRPr="00305051" w:rsidRDefault="00B47CFC" w:rsidP="00B47CFC">
      <w:pPr>
        <w:rPr>
          <w:rFonts w:ascii="Tahoma" w:hAnsi="Tahoma"/>
          <w:rtl/>
        </w:rPr>
      </w:pPr>
    </w:p>
    <w:p w14:paraId="0EFF8600" w14:textId="7BC4593B" w:rsidR="005C5236" w:rsidRPr="00305051" w:rsidRDefault="005C5236" w:rsidP="00B47CFC">
      <w:pPr>
        <w:rPr>
          <w:rFonts w:ascii="Tahoma" w:hAnsi="Tahoma"/>
          <w:rtl/>
        </w:rPr>
      </w:pPr>
    </w:p>
    <w:p w14:paraId="36A02538" w14:textId="38C0A7B1" w:rsidR="005C5236" w:rsidRPr="00305051" w:rsidRDefault="005C5236" w:rsidP="00B47CFC">
      <w:pPr>
        <w:rPr>
          <w:rFonts w:ascii="Tahoma" w:hAnsi="Tahoma"/>
          <w:rtl/>
        </w:rPr>
      </w:pPr>
    </w:p>
    <w:p w14:paraId="51EDFCAE" w14:textId="32036EB6" w:rsidR="005C5236" w:rsidRPr="00305051" w:rsidRDefault="005C5236" w:rsidP="00B47CFC">
      <w:pPr>
        <w:rPr>
          <w:rFonts w:ascii="Tahoma" w:hAnsi="Tahoma"/>
          <w:rtl/>
        </w:rPr>
      </w:pPr>
    </w:p>
    <w:p w14:paraId="48BB0B3E" w14:textId="4B5EE2A6" w:rsidR="005C5236" w:rsidRDefault="0015000E" w:rsidP="0015000E">
      <w:pPr>
        <w:rPr>
          <w:rFonts w:ascii="Tahoma" w:hAnsi="Tahoma"/>
          <w:rtl/>
        </w:rPr>
      </w:pPr>
      <w:r>
        <w:rPr>
          <w:rFonts w:ascii="Tahoma" w:hAnsi="Tahoma" w:hint="cs"/>
          <w:rtl/>
        </w:rPr>
        <w:t>עיקרי התיקונים-</w:t>
      </w:r>
    </w:p>
    <w:p w14:paraId="1229DA5E" w14:textId="67736A63" w:rsidR="0015000E" w:rsidRDefault="0015000E" w:rsidP="0015000E">
      <w:pPr>
        <w:pStyle w:val="ListParagraph"/>
        <w:numPr>
          <w:ilvl w:val="0"/>
          <w:numId w:val="33"/>
        </w:numPr>
        <w:rPr>
          <w:rFonts w:ascii="Tahoma" w:hAnsi="Tahoma"/>
        </w:rPr>
      </w:pPr>
      <w:r>
        <w:rPr>
          <w:rFonts w:ascii="Tahoma" w:hAnsi="Tahoma" w:hint="cs"/>
          <w:rtl/>
        </w:rPr>
        <w:t xml:space="preserve">איחוד הישות החלשה לתוך הישות </w:t>
      </w:r>
      <w:r>
        <w:rPr>
          <w:rFonts w:ascii="Tahoma" w:hAnsi="Tahoma"/>
        </w:rPr>
        <w:t>order</w:t>
      </w:r>
      <w:r>
        <w:rPr>
          <w:rFonts w:ascii="Tahoma" w:hAnsi="Tahoma" w:hint="cs"/>
          <w:rtl/>
        </w:rPr>
        <w:t>.</w:t>
      </w:r>
    </w:p>
    <w:p w14:paraId="51C538FF" w14:textId="3D678D3E" w:rsidR="0015000E" w:rsidRDefault="0015000E" w:rsidP="0015000E">
      <w:pPr>
        <w:pStyle w:val="ListParagraph"/>
        <w:numPr>
          <w:ilvl w:val="0"/>
          <w:numId w:val="33"/>
        </w:numPr>
        <w:rPr>
          <w:rFonts w:ascii="Tahoma" w:hAnsi="Tahoma"/>
        </w:rPr>
      </w:pPr>
      <w:r>
        <w:rPr>
          <w:rFonts w:ascii="Tahoma" w:hAnsi="Tahoma" w:hint="cs"/>
          <w:rtl/>
        </w:rPr>
        <w:t>תיקון הקרדינליות בין הרהיט להזמנות</w:t>
      </w:r>
    </w:p>
    <w:p w14:paraId="48A24C5B" w14:textId="61CC951F" w:rsidR="0015000E" w:rsidRPr="0015000E" w:rsidRDefault="0015000E" w:rsidP="0015000E">
      <w:pPr>
        <w:pStyle w:val="ListParagraph"/>
        <w:numPr>
          <w:ilvl w:val="0"/>
          <w:numId w:val="33"/>
        </w:numPr>
        <w:rPr>
          <w:rFonts w:ascii="Tahoma" w:hAnsi="Tahoma" w:hint="cs"/>
          <w:rtl/>
        </w:rPr>
      </w:pPr>
      <w:r>
        <w:rPr>
          <w:rFonts w:ascii="Tahoma" w:hAnsi="Tahoma" w:hint="cs"/>
          <w:rtl/>
        </w:rPr>
        <w:t>הוספת ישות חיפוש</w:t>
      </w:r>
    </w:p>
    <w:p w14:paraId="216484E0" w14:textId="284A4464" w:rsidR="005C5236" w:rsidRPr="00305051" w:rsidRDefault="005C5236" w:rsidP="00B47CFC">
      <w:pPr>
        <w:rPr>
          <w:rFonts w:ascii="Tahoma" w:hAnsi="Tahoma"/>
          <w:rtl/>
        </w:rPr>
      </w:pPr>
    </w:p>
    <w:p w14:paraId="442E80F3" w14:textId="4715D533" w:rsidR="005C5236" w:rsidRPr="00305051" w:rsidRDefault="005C5236" w:rsidP="00B47CFC">
      <w:pPr>
        <w:rPr>
          <w:rFonts w:ascii="Tahoma" w:hAnsi="Tahoma"/>
          <w:rtl/>
        </w:rPr>
      </w:pPr>
    </w:p>
    <w:p w14:paraId="2BA0E716" w14:textId="56CDFD80" w:rsidR="005C5236" w:rsidRPr="00305051" w:rsidRDefault="005C5236" w:rsidP="00B47CFC">
      <w:pPr>
        <w:rPr>
          <w:rFonts w:ascii="Tahoma" w:hAnsi="Tahoma"/>
          <w:rtl/>
        </w:rPr>
      </w:pPr>
    </w:p>
    <w:p w14:paraId="3782EE6B" w14:textId="35014D52" w:rsidR="005C5236" w:rsidRPr="00305051" w:rsidRDefault="005C5236" w:rsidP="00B47CFC">
      <w:pPr>
        <w:rPr>
          <w:rFonts w:ascii="Tahoma" w:hAnsi="Tahoma"/>
          <w:rtl/>
        </w:rPr>
      </w:pPr>
    </w:p>
    <w:p w14:paraId="5E8C970A" w14:textId="460A2640" w:rsidR="005C5236" w:rsidRPr="00D056A2" w:rsidRDefault="00D056A2" w:rsidP="00B47CFC">
      <w:pPr>
        <w:rPr>
          <w:rFonts w:ascii="Tahoma" w:hAnsi="Tahoma"/>
          <w:u w:val="single"/>
          <w:rtl/>
        </w:rPr>
      </w:pPr>
      <w:r w:rsidRPr="00D056A2">
        <w:rPr>
          <w:rFonts w:ascii="Tahoma" w:hAnsi="Tahoma" w:hint="cs"/>
          <w:u w:val="single"/>
          <w:rtl/>
        </w:rPr>
        <w:lastRenderedPageBreak/>
        <w:t>טבלת הנחות הסברים-</w:t>
      </w:r>
    </w:p>
    <w:tbl>
      <w:tblPr>
        <w:tblStyle w:val="TableGrid"/>
        <w:tblpPr w:leftFromText="180" w:rightFromText="180" w:vertAnchor="text" w:horzAnchor="margin" w:tblpY="151"/>
        <w:bidiVisual/>
        <w:tblW w:w="10065" w:type="dxa"/>
        <w:tblLook w:val="04A0" w:firstRow="1" w:lastRow="0" w:firstColumn="1" w:lastColumn="0" w:noHBand="0" w:noVBand="1"/>
      </w:tblPr>
      <w:tblGrid>
        <w:gridCol w:w="2562"/>
        <w:gridCol w:w="5101"/>
        <w:gridCol w:w="2402"/>
      </w:tblGrid>
      <w:tr w:rsidR="00B47CFC" w:rsidRPr="00305051" w14:paraId="5179B768" w14:textId="77777777" w:rsidTr="0095317D">
        <w:tc>
          <w:tcPr>
            <w:tcW w:w="2562" w:type="dxa"/>
            <w:shd w:val="clear" w:color="auto" w:fill="C6D9F1" w:themeFill="text2" w:themeFillTint="33"/>
          </w:tcPr>
          <w:p w14:paraId="2BFFF6F6" w14:textId="77777777" w:rsidR="00B47CFC" w:rsidRPr="00305051" w:rsidRDefault="00B47CFC" w:rsidP="0095317D">
            <w:pPr>
              <w:rPr>
                <w:rFonts w:ascii="Tahoma" w:hAnsi="Tahoma"/>
                <w:b/>
                <w:bCs/>
                <w:rtl/>
              </w:rPr>
            </w:pPr>
            <w:r w:rsidRPr="00305051">
              <w:rPr>
                <w:rFonts w:ascii="Tahoma" w:hAnsi="Tahoma"/>
                <w:b/>
                <w:bCs/>
                <w:rtl/>
              </w:rPr>
              <w:t>מרכיב</w:t>
            </w:r>
          </w:p>
        </w:tc>
        <w:tc>
          <w:tcPr>
            <w:tcW w:w="5101" w:type="dxa"/>
            <w:shd w:val="clear" w:color="auto" w:fill="C6D9F1" w:themeFill="text2" w:themeFillTint="33"/>
          </w:tcPr>
          <w:p w14:paraId="15B211D6" w14:textId="77777777" w:rsidR="00B47CFC" w:rsidRPr="00305051" w:rsidRDefault="00B47CFC" w:rsidP="0095317D">
            <w:pPr>
              <w:rPr>
                <w:rFonts w:ascii="Tahoma" w:hAnsi="Tahoma"/>
                <w:b/>
                <w:bCs/>
                <w:rtl/>
              </w:rPr>
            </w:pPr>
            <w:r w:rsidRPr="00305051">
              <w:rPr>
                <w:rFonts w:ascii="Tahoma" w:hAnsi="Tahoma"/>
                <w:b/>
                <w:bCs/>
                <w:rtl/>
              </w:rPr>
              <w:t xml:space="preserve">הנחות </w:t>
            </w:r>
          </w:p>
        </w:tc>
        <w:tc>
          <w:tcPr>
            <w:tcW w:w="2402" w:type="dxa"/>
            <w:shd w:val="clear" w:color="auto" w:fill="C6D9F1" w:themeFill="text2" w:themeFillTint="33"/>
          </w:tcPr>
          <w:p w14:paraId="6B6309BE" w14:textId="77777777" w:rsidR="00B47CFC" w:rsidRPr="00305051" w:rsidRDefault="00B47CFC" w:rsidP="0095317D">
            <w:pPr>
              <w:rPr>
                <w:rFonts w:ascii="Tahoma" w:hAnsi="Tahoma"/>
                <w:b/>
                <w:bCs/>
                <w:rtl/>
              </w:rPr>
            </w:pPr>
            <w:r w:rsidRPr="00305051">
              <w:rPr>
                <w:rFonts w:ascii="Tahoma" w:hAnsi="Tahoma"/>
                <w:b/>
                <w:bCs/>
                <w:rtl/>
              </w:rPr>
              <w:t>הערות נוספות</w:t>
            </w:r>
          </w:p>
        </w:tc>
      </w:tr>
      <w:tr w:rsidR="00B47CFC" w:rsidRPr="00305051" w14:paraId="7BD5E036" w14:textId="77777777" w:rsidTr="0095317D">
        <w:tc>
          <w:tcPr>
            <w:tcW w:w="2562" w:type="dxa"/>
          </w:tcPr>
          <w:p w14:paraId="457DF483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Entity: Customer</w:t>
            </w:r>
          </w:p>
          <w:p w14:paraId="0C1A165E" w14:textId="77777777" w:rsidR="00B47CFC" w:rsidRPr="00305051" w:rsidRDefault="00B47CFC" w:rsidP="00B47CFC">
            <w:pPr>
              <w:pStyle w:val="ListParagraph"/>
              <w:numPr>
                <w:ilvl w:val="0"/>
                <w:numId w:val="31"/>
              </w:numPr>
              <w:bidi w:val="0"/>
              <w:spacing w:after="0" w:line="240" w:lineRule="auto"/>
              <w:contextualSpacing w:val="0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[favorite furniture]</w:t>
            </w:r>
          </w:p>
        </w:tc>
        <w:tc>
          <w:tcPr>
            <w:tcW w:w="5101" w:type="dxa"/>
          </w:tcPr>
          <w:p w14:paraId="5FD8C048" w14:textId="77777777" w:rsidR="00B47CFC" w:rsidRPr="00305051" w:rsidRDefault="00B47CFC" w:rsidP="00B47CFC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contextualSpacing w:val="0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favorite furniture</w:t>
            </w:r>
            <w:r w:rsidRPr="00305051">
              <w:rPr>
                <w:rFonts w:ascii="Tahoma" w:hAnsi="Tahoma"/>
                <w:rtl/>
              </w:rPr>
              <w:t xml:space="preserve">  - האתר מאפשר ללקוח לשמור רהיטים שאהב לצורך הזמנה עתידית, מאפשר איפיון טעם לקוח וכך לטרגט אותו לפרסומות/הנחות ייעודיות לו.</w:t>
            </w:r>
          </w:p>
        </w:tc>
        <w:tc>
          <w:tcPr>
            <w:tcW w:w="2402" w:type="dxa"/>
          </w:tcPr>
          <w:p w14:paraId="19556379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</w:p>
        </w:tc>
      </w:tr>
      <w:tr w:rsidR="00B47CFC" w:rsidRPr="00305051" w14:paraId="1EEBCB84" w14:textId="77777777" w:rsidTr="0095317D">
        <w:tc>
          <w:tcPr>
            <w:tcW w:w="2562" w:type="dxa"/>
          </w:tcPr>
          <w:p w14:paraId="57076DDA" w14:textId="77777777" w:rsidR="00B47CFC" w:rsidRPr="00305051" w:rsidRDefault="00B47CFC" w:rsidP="0095317D">
            <w:pPr>
              <w:rPr>
                <w:rFonts w:ascii="Tahoma" w:hAnsi="Tahoma"/>
              </w:rPr>
            </w:pPr>
            <w:r w:rsidRPr="00305051">
              <w:rPr>
                <w:rFonts w:ascii="Tahoma" w:hAnsi="Tahoma"/>
                <w:rtl/>
              </w:rPr>
              <w:t>הקשר בין "</w:t>
            </w:r>
            <w:r w:rsidRPr="00305051">
              <w:rPr>
                <w:rFonts w:ascii="Tahoma" w:hAnsi="Tahoma"/>
              </w:rPr>
              <w:t>Credit Card</w:t>
            </w:r>
            <w:r w:rsidRPr="00305051">
              <w:rPr>
                <w:rFonts w:ascii="Tahoma" w:hAnsi="Tahoma"/>
                <w:rtl/>
              </w:rPr>
              <w:t>" ל"</w:t>
            </w:r>
            <w:r w:rsidRPr="00305051">
              <w:rPr>
                <w:rFonts w:ascii="Tahoma" w:hAnsi="Tahoma"/>
              </w:rPr>
              <w:t>Customer</w:t>
            </w:r>
            <w:r w:rsidRPr="00305051">
              <w:rPr>
                <w:rFonts w:ascii="Tahoma" w:hAnsi="Tahoma"/>
                <w:rtl/>
              </w:rPr>
              <w:t>"</w:t>
            </w:r>
          </w:p>
        </w:tc>
        <w:tc>
          <w:tcPr>
            <w:tcW w:w="5101" w:type="dxa"/>
          </w:tcPr>
          <w:p w14:paraId="530E364F" w14:textId="77777777" w:rsidR="00B47CFC" w:rsidRPr="00305051" w:rsidRDefault="00B47CFC" w:rsidP="00B47CFC">
            <w:pPr>
              <w:numPr>
                <w:ilvl w:val="0"/>
                <w:numId w:val="30"/>
              </w:numPr>
              <w:spacing w:after="0" w:line="240" w:lineRule="auto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האתר דורש שבעת הרישום הלקוח ימסור מספר כרטיס אשראי. כמו כן, האתר מאפשר שיוך של מספר כרטיסי אשראי לכל לקוח – לפיכך הקרדינאליות בין "</w:t>
            </w:r>
            <w:r w:rsidRPr="00305051">
              <w:rPr>
                <w:rFonts w:ascii="Tahoma" w:hAnsi="Tahoma"/>
              </w:rPr>
              <w:t>Credit Card</w:t>
            </w:r>
            <w:r w:rsidRPr="00305051">
              <w:rPr>
                <w:rFonts w:ascii="Tahoma" w:hAnsi="Tahoma"/>
                <w:rtl/>
              </w:rPr>
              <w:t>" ל"</w:t>
            </w:r>
            <w:r w:rsidRPr="00305051">
              <w:rPr>
                <w:rFonts w:ascii="Tahoma" w:hAnsi="Tahoma"/>
              </w:rPr>
              <w:t>Customer</w:t>
            </w:r>
            <w:r w:rsidRPr="00305051">
              <w:rPr>
                <w:rFonts w:ascii="Tahoma" w:hAnsi="Tahoma"/>
                <w:rtl/>
              </w:rPr>
              <w:t>" הוגדרה כ- 1:1 ו-</w:t>
            </w:r>
            <w:r w:rsidRPr="00305051">
              <w:rPr>
                <w:rFonts w:ascii="Tahoma" w:hAnsi="Tahoma"/>
              </w:rPr>
              <w:t>N</w:t>
            </w:r>
            <w:r w:rsidRPr="00305051">
              <w:rPr>
                <w:rFonts w:ascii="Tahoma" w:hAnsi="Tahoma"/>
                <w:rtl/>
              </w:rPr>
              <w:t>:1.</w:t>
            </w:r>
          </w:p>
        </w:tc>
        <w:tc>
          <w:tcPr>
            <w:tcW w:w="2402" w:type="dxa"/>
          </w:tcPr>
          <w:p w14:paraId="6346670A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</w:p>
        </w:tc>
      </w:tr>
      <w:tr w:rsidR="00B47CFC" w:rsidRPr="00305051" w14:paraId="70F9F673" w14:textId="77777777" w:rsidTr="0095317D">
        <w:trPr>
          <w:trHeight w:val="360"/>
        </w:trPr>
        <w:tc>
          <w:tcPr>
            <w:tcW w:w="2562" w:type="dxa"/>
          </w:tcPr>
          <w:p w14:paraId="56EB5B79" w14:textId="77777777" w:rsidR="00B47CFC" w:rsidRPr="00305051" w:rsidRDefault="00B47CFC" w:rsidP="0095317D">
            <w:pPr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Entity:  material</w:t>
            </w:r>
          </w:p>
          <w:p w14:paraId="1E21069A" w14:textId="77777777" w:rsidR="00B47CFC" w:rsidRPr="00305051" w:rsidRDefault="00B47CFC" w:rsidP="00B47CFC">
            <w:pPr>
              <w:pStyle w:val="ListParagraph"/>
              <w:numPr>
                <w:ilvl w:val="0"/>
                <w:numId w:val="30"/>
              </w:numPr>
              <w:bidi w:val="0"/>
              <w:spacing w:after="0" w:line="240" w:lineRule="auto"/>
              <w:jc w:val="left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material ID</w:t>
            </w:r>
          </w:p>
          <w:p w14:paraId="74070D05" w14:textId="77777777" w:rsidR="00B47CFC" w:rsidRPr="00305051" w:rsidRDefault="00B47CFC" w:rsidP="00B47CFC">
            <w:pPr>
              <w:pStyle w:val="ListParagraph"/>
              <w:numPr>
                <w:ilvl w:val="0"/>
                <w:numId w:val="30"/>
              </w:numPr>
              <w:bidi w:val="0"/>
              <w:spacing w:after="0" w:line="240" w:lineRule="auto"/>
              <w:jc w:val="left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color</w:t>
            </w:r>
          </w:p>
        </w:tc>
        <w:tc>
          <w:tcPr>
            <w:tcW w:w="5101" w:type="dxa"/>
          </w:tcPr>
          <w:p w14:paraId="4D8B792B" w14:textId="77777777" w:rsidR="00B47CFC" w:rsidRPr="00305051" w:rsidRDefault="00B47CFC" w:rsidP="00B47CF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לכל סוג של חומר יש אך ורק צבע אחד מכיוון שהצבע הוא חלק בלתי נפרד מתכונות החומר.</w:t>
            </w:r>
          </w:p>
        </w:tc>
        <w:tc>
          <w:tcPr>
            <w:tcW w:w="2402" w:type="dxa"/>
          </w:tcPr>
          <w:p w14:paraId="7AB4464D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לדוגמה:</w:t>
            </w:r>
            <w:r w:rsidRPr="00305051">
              <w:rPr>
                <w:rFonts w:ascii="Tahoma" w:hAnsi="Tahoma"/>
                <w:rtl/>
              </w:rPr>
              <w:br/>
              <w:t xml:space="preserve">עץ אלון שחור יהיה בעל </w:t>
            </w:r>
            <w:r w:rsidRPr="00305051">
              <w:rPr>
                <w:rFonts w:ascii="Tahoma" w:hAnsi="Tahoma"/>
              </w:rPr>
              <w:t xml:space="preserve"> material ID</w:t>
            </w:r>
            <w:r w:rsidRPr="00305051">
              <w:rPr>
                <w:rFonts w:ascii="Tahoma" w:hAnsi="Tahoma"/>
                <w:rtl/>
              </w:rPr>
              <w:t xml:space="preserve"> שונה מעץ אלון לבן.</w:t>
            </w:r>
          </w:p>
        </w:tc>
      </w:tr>
      <w:tr w:rsidR="00B47CFC" w:rsidRPr="00305051" w14:paraId="193516D8" w14:textId="77777777" w:rsidTr="0095317D">
        <w:trPr>
          <w:trHeight w:val="364"/>
        </w:trPr>
        <w:tc>
          <w:tcPr>
            <w:tcW w:w="2562" w:type="dxa"/>
          </w:tcPr>
          <w:p w14:paraId="40708AFF" w14:textId="77777777" w:rsidR="00B47CFC" w:rsidRPr="00305051" w:rsidRDefault="00B47CFC" w:rsidP="0095317D">
            <w:pPr>
              <w:rPr>
                <w:rFonts w:ascii="Tahoma" w:hAnsi="Tahoma"/>
              </w:rPr>
            </w:pPr>
            <w:r w:rsidRPr="00305051">
              <w:rPr>
                <w:rFonts w:ascii="Tahoma" w:hAnsi="Tahoma"/>
                <w:rtl/>
              </w:rPr>
              <w:t xml:space="preserve">הגדרת קדינאליות בין </w:t>
            </w:r>
            <w:r w:rsidRPr="00305051">
              <w:rPr>
                <w:rFonts w:ascii="Tahoma" w:hAnsi="Tahoma"/>
                <w:rtl/>
              </w:rPr>
              <w:br/>
              <w:t>"</w:t>
            </w:r>
            <w:r w:rsidRPr="00305051">
              <w:rPr>
                <w:rFonts w:ascii="Tahoma" w:hAnsi="Tahoma"/>
              </w:rPr>
              <w:t>Credit Card</w:t>
            </w:r>
            <w:r w:rsidRPr="00305051">
              <w:rPr>
                <w:rFonts w:ascii="Tahoma" w:hAnsi="Tahoma"/>
                <w:rtl/>
              </w:rPr>
              <w:t>" ל"</w:t>
            </w:r>
            <w:r w:rsidRPr="00305051">
              <w:rPr>
                <w:rFonts w:ascii="Tahoma" w:hAnsi="Tahoma"/>
              </w:rPr>
              <w:t>Customer</w:t>
            </w:r>
            <w:r w:rsidRPr="00305051">
              <w:rPr>
                <w:rFonts w:ascii="Tahoma" w:hAnsi="Tahoma"/>
                <w:rtl/>
              </w:rPr>
              <w:t>"</w:t>
            </w:r>
          </w:p>
        </w:tc>
        <w:tc>
          <w:tcPr>
            <w:tcW w:w="5101" w:type="dxa"/>
          </w:tcPr>
          <w:p w14:paraId="38911DCC" w14:textId="77777777" w:rsidR="00B47CFC" w:rsidRPr="00305051" w:rsidRDefault="00B47CFC" w:rsidP="00B47CF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 xml:space="preserve">אין אפשרות לקנות באתר ללא כרטיס אשראי לכן הקרדינאליות בין הלקוח לכרטיס האשראי היא </w:t>
            </w:r>
            <w:r w:rsidRPr="00305051">
              <w:rPr>
                <w:rFonts w:ascii="Tahoma" w:hAnsi="Tahoma"/>
              </w:rPr>
              <w:t>N</w:t>
            </w:r>
            <w:r w:rsidRPr="00305051">
              <w:rPr>
                <w:rFonts w:ascii="Tahoma" w:hAnsi="Tahoma"/>
                <w:rtl/>
              </w:rPr>
              <w:t>:1.</w:t>
            </w:r>
          </w:p>
        </w:tc>
        <w:tc>
          <w:tcPr>
            <w:tcW w:w="2402" w:type="dxa"/>
          </w:tcPr>
          <w:p w14:paraId="3230E7B0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</w:p>
        </w:tc>
      </w:tr>
      <w:tr w:rsidR="00B47CFC" w:rsidRPr="00305051" w14:paraId="0AC1F709" w14:textId="77777777" w:rsidTr="0095317D">
        <w:trPr>
          <w:trHeight w:val="364"/>
        </w:trPr>
        <w:tc>
          <w:tcPr>
            <w:tcW w:w="2562" w:type="dxa"/>
          </w:tcPr>
          <w:p w14:paraId="24BA1005" w14:textId="77777777" w:rsidR="00B47CFC" w:rsidRPr="00305051" w:rsidRDefault="00B47CFC" w:rsidP="0095317D">
            <w:pPr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Entity: search</w:t>
            </w:r>
          </w:p>
          <w:p w14:paraId="11056876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</w:p>
          <w:p w14:paraId="178525C6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</w:p>
        </w:tc>
        <w:tc>
          <w:tcPr>
            <w:tcW w:w="5101" w:type="dxa"/>
          </w:tcPr>
          <w:p w14:paraId="6A06EB87" w14:textId="77777777" w:rsidR="00B47CFC" w:rsidRPr="00305051" w:rsidRDefault="00B47CFC" w:rsidP="00B47CF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jc w:val="left"/>
              <w:rPr>
                <w:rFonts w:ascii="Tahoma" w:hAnsi="Tahoma"/>
              </w:rPr>
            </w:pPr>
            <w:r w:rsidRPr="00305051">
              <w:rPr>
                <w:rFonts w:ascii="Tahoma" w:hAnsi="Tahoma"/>
                <w:rtl/>
              </w:rPr>
              <w:t>לכל חיפוש יש תוצאה מכיוון שהחיפוש נשמר כאשר המשתמש מקליק על הרהיט</w:t>
            </w:r>
          </w:p>
          <w:p w14:paraId="268688A4" w14:textId="77777777" w:rsidR="00B47CFC" w:rsidRPr="00305051" w:rsidRDefault="00B47CFC" w:rsidP="0095317D">
            <w:pPr>
              <w:pStyle w:val="ListParagraph"/>
              <w:spacing w:after="160" w:line="259" w:lineRule="auto"/>
              <w:ind w:left="360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.</w:t>
            </w:r>
          </w:p>
        </w:tc>
        <w:tc>
          <w:tcPr>
            <w:tcW w:w="2402" w:type="dxa"/>
          </w:tcPr>
          <w:p w14:paraId="1234B2F4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*חיפוש של רהיט שלא קיים לא נשמר בטבלאות.</w:t>
            </w:r>
          </w:p>
        </w:tc>
      </w:tr>
      <w:tr w:rsidR="00B47CFC" w:rsidRPr="00305051" w14:paraId="0CBD6573" w14:textId="77777777" w:rsidTr="0095317D">
        <w:trPr>
          <w:trHeight w:val="364"/>
        </w:trPr>
        <w:tc>
          <w:tcPr>
            <w:tcW w:w="2562" w:type="dxa"/>
          </w:tcPr>
          <w:p w14:paraId="4E2ED72E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Entity:  material</w:t>
            </w:r>
          </w:p>
          <w:p w14:paraId="7601E16A" w14:textId="77777777" w:rsidR="00B47CFC" w:rsidRPr="00305051" w:rsidRDefault="00B47CFC" w:rsidP="00B47CFC">
            <w:pPr>
              <w:pStyle w:val="ListParagraph"/>
              <w:numPr>
                <w:ilvl w:val="0"/>
                <w:numId w:val="30"/>
              </w:numPr>
              <w:bidi w:val="0"/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information</w:t>
            </w:r>
          </w:p>
          <w:p w14:paraId="41319A51" w14:textId="77777777" w:rsidR="00B47CFC" w:rsidRPr="00305051" w:rsidRDefault="00B47CFC" w:rsidP="0095317D">
            <w:pPr>
              <w:rPr>
                <w:rFonts w:ascii="Tahoma" w:hAnsi="Tahoma"/>
              </w:rPr>
            </w:pPr>
          </w:p>
        </w:tc>
        <w:tc>
          <w:tcPr>
            <w:tcW w:w="5101" w:type="dxa"/>
          </w:tcPr>
          <w:p w14:paraId="26F9E42D" w14:textId="77777777" w:rsidR="00B47CFC" w:rsidRPr="00305051" w:rsidRDefault="00B47CFC" w:rsidP="00B47CF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הנחת יסוד יכול להיות רהיט שמורכב מכמה חומרים שונים ובנוסף גם מיוצר בכמה מדינות מכיוון שרהיט מורכב חלקים רבים.</w:t>
            </w:r>
          </w:p>
        </w:tc>
        <w:tc>
          <w:tcPr>
            <w:tcW w:w="2402" w:type="dxa"/>
          </w:tcPr>
          <w:p w14:paraId="5BB36884" w14:textId="77777777" w:rsidR="00B47CFC" w:rsidRPr="00305051" w:rsidRDefault="00B47CFC" w:rsidP="0095317D">
            <w:pPr>
              <w:rPr>
                <w:rFonts w:ascii="Tahoma" w:hAnsi="Tahoma"/>
                <w:rtl/>
              </w:rPr>
            </w:pPr>
          </w:p>
        </w:tc>
      </w:tr>
      <w:tr w:rsidR="00AE3303" w:rsidRPr="00305051" w14:paraId="6ED73231" w14:textId="77777777" w:rsidTr="0095317D">
        <w:trPr>
          <w:trHeight w:val="364"/>
        </w:trPr>
        <w:tc>
          <w:tcPr>
            <w:tcW w:w="2562" w:type="dxa"/>
          </w:tcPr>
          <w:p w14:paraId="7928527E" w14:textId="021EAAC2" w:rsidR="00AE3303" w:rsidRPr="00305051" w:rsidRDefault="00AE3303" w:rsidP="00AE3303">
            <w:pPr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 xml:space="preserve">Entity:  </w:t>
            </w:r>
            <w:r w:rsidR="00A53619" w:rsidRPr="00305051">
              <w:rPr>
                <w:rFonts w:ascii="Tahoma" w:hAnsi="Tahoma"/>
              </w:rPr>
              <w:t xml:space="preserve"> furnitures</w:t>
            </w:r>
          </w:p>
          <w:p w14:paraId="1AF1A4C9" w14:textId="2DD81EA4" w:rsidR="00AE3303" w:rsidRPr="00305051" w:rsidRDefault="00A53619" w:rsidP="00AE3303">
            <w:pPr>
              <w:pStyle w:val="ListParagraph"/>
              <w:numPr>
                <w:ilvl w:val="0"/>
                <w:numId w:val="30"/>
              </w:numPr>
              <w:bidi w:val="0"/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collection</w:t>
            </w:r>
          </w:p>
          <w:p w14:paraId="4BC9BEB4" w14:textId="77777777" w:rsidR="00AE3303" w:rsidRPr="00305051" w:rsidRDefault="00AE3303" w:rsidP="0095317D">
            <w:pPr>
              <w:rPr>
                <w:rFonts w:ascii="Tahoma" w:hAnsi="Tahoma"/>
              </w:rPr>
            </w:pPr>
          </w:p>
        </w:tc>
        <w:tc>
          <w:tcPr>
            <w:tcW w:w="5101" w:type="dxa"/>
          </w:tcPr>
          <w:p w14:paraId="15A5D470" w14:textId="62BB00C6" w:rsidR="00AE3303" w:rsidRPr="00305051" w:rsidRDefault="00A53619" w:rsidP="00B47CF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jc w:val="left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  <w:rtl/>
              </w:rPr>
              <w:t>יש אוספים שמכילים רק סוג רהיט אחד מפני שהאוסף זה ליין של סוג רהיט אחד</w:t>
            </w:r>
          </w:p>
        </w:tc>
        <w:tc>
          <w:tcPr>
            <w:tcW w:w="2402" w:type="dxa"/>
          </w:tcPr>
          <w:p w14:paraId="15D38663" w14:textId="77777777" w:rsidR="00AE3303" w:rsidRPr="00305051" w:rsidRDefault="00AE3303" w:rsidP="0095317D">
            <w:pPr>
              <w:rPr>
                <w:rFonts w:ascii="Tahoma" w:hAnsi="Tahoma"/>
                <w:rtl/>
              </w:rPr>
            </w:pPr>
          </w:p>
        </w:tc>
      </w:tr>
    </w:tbl>
    <w:p w14:paraId="58E9A9EB" w14:textId="528B50A5" w:rsidR="00B47CFC" w:rsidRPr="00305051" w:rsidRDefault="00B47CFC" w:rsidP="00B47CFC">
      <w:pPr>
        <w:rPr>
          <w:rFonts w:ascii="Tahoma" w:hAnsi="Tahoma"/>
          <w:rtl/>
        </w:rPr>
      </w:pPr>
    </w:p>
    <w:p w14:paraId="45A1A701" w14:textId="65909BC4" w:rsidR="005C5236" w:rsidRPr="00305051" w:rsidRDefault="005C5236" w:rsidP="00B47CFC">
      <w:pPr>
        <w:rPr>
          <w:rFonts w:ascii="Tahoma" w:hAnsi="Tahoma"/>
          <w:rtl/>
        </w:rPr>
      </w:pPr>
    </w:p>
    <w:p w14:paraId="77B49633" w14:textId="65F32739" w:rsidR="005C5236" w:rsidRPr="00305051" w:rsidRDefault="005C5236" w:rsidP="00B47CFC">
      <w:pPr>
        <w:rPr>
          <w:rFonts w:ascii="Tahoma" w:hAnsi="Tahoma"/>
          <w:rtl/>
        </w:rPr>
      </w:pPr>
    </w:p>
    <w:p w14:paraId="61A6F5E1" w14:textId="5350764D" w:rsidR="005C5236" w:rsidRDefault="005C5236" w:rsidP="00B47CFC">
      <w:pPr>
        <w:rPr>
          <w:rFonts w:ascii="Tahoma" w:hAnsi="Tahoma"/>
        </w:rPr>
      </w:pPr>
    </w:p>
    <w:p w14:paraId="50D73AC5" w14:textId="77777777" w:rsidR="00305051" w:rsidRPr="00305051" w:rsidRDefault="00305051" w:rsidP="00B47CFC">
      <w:pPr>
        <w:rPr>
          <w:rFonts w:ascii="Tahoma" w:hAnsi="Tahoma"/>
          <w:rtl/>
        </w:rPr>
      </w:pPr>
    </w:p>
    <w:p w14:paraId="2A7C083D" w14:textId="77777777" w:rsidR="00D279D6" w:rsidRPr="00305051" w:rsidRDefault="00D279D6" w:rsidP="00972E84">
      <w:pPr>
        <w:pStyle w:val="Heading2"/>
        <w:spacing w:before="0" w:after="120" w:line="240" w:lineRule="auto"/>
        <w:rPr>
          <w:rFonts w:ascii="Tahoma" w:hAnsi="Tahoma" w:cs="Tahoma"/>
          <w:sz w:val="28"/>
          <w:szCs w:val="28"/>
          <w:rtl/>
        </w:rPr>
      </w:pPr>
      <w:r w:rsidRPr="00305051">
        <w:rPr>
          <w:rFonts w:ascii="Tahoma" w:hAnsi="Tahoma" w:cs="Tahoma"/>
          <w:sz w:val="28"/>
          <w:szCs w:val="28"/>
          <w:rtl/>
        </w:rPr>
        <w:lastRenderedPageBreak/>
        <w:t>עיצוב לוגי (מודל נתונים טבלאי)</w:t>
      </w:r>
    </w:p>
    <w:p w14:paraId="078DB8CF" w14:textId="77777777" w:rsidR="00B47CFC" w:rsidRPr="005E143E" w:rsidRDefault="00B47CFC" w:rsidP="00972E84">
      <w:pPr>
        <w:spacing w:line="240" w:lineRule="auto"/>
        <w:rPr>
          <w:rFonts w:ascii="Tahoma" w:hAnsi="Tahoma"/>
          <w:b/>
          <w:bCs/>
        </w:rPr>
      </w:pPr>
      <w:r w:rsidRPr="005E143E">
        <w:rPr>
          <w:rFonts w:ascii="Tahoma" w:hAnsi="Tahoma"/>
          <w:b/>
          <w:bCs/>
        </w:rPr>
        <w:t>Costumers (</w:t>
      </w:r>
      <w:r w:rsidRPr="005E143E">
        <w:rPr>
          <w:rFonts w:ascii="Tahoma" w:hAnsi="Tahoma"/>
          <w:b/>
          <w:bCs/>
          <w:u w:val="single"/>
        </w:rPr>
        <w:t>E-mail</w:t>
      </w:r>
      <w:r w:rsidRPr="005E143E">
        <w:rPr>
          <w:rFonts w:ascii="Tahoma" w:hAnsi="Tahoma"/>
          <w:b/>
          <w:bCs/>
        </w:rPr>
        <w:t xml:space="preserve">, </w:t>
      </w:r>
      <w:r w:rsidRPr="005E143E">
        <w:rPr>
          <w:rFonts w:ascii="Tahoma" w:hAnsi="Tahoma"/>
        </w:rPr>
        <w:t>firstName, lastName , phoneNumber</w:t>
      </w:r>
      <w:r w:rsidRPr="005E143E">
        <w:rPr>
          <w:rFonts w:ascii="Tahoma" w:hAnsi="Tahoma"/>
          <w:b/>
          <w:bCs/>
        </w:rPr>
        <w:t>)</w:t>
      </w:r>
    </w:p>
    <w:p w14:paraId="62F78F06" w14:textId="77777777" w:rsidR="00B47CFC" w:rsidRPr="005E143E" w:rsidRDefault="00B47CFC" w:rsidP="00972E84">
      <w:pPr>
        <w:spacing w:line="240" w:lineRule="auto"/>
        <w:rPr>
          <w:rFonts w:ascii="Tahoma" w:hAnsi="Tahoma"/>
          <w:b/>
          <w:bCs/>
        </w:rPr>
      </w:pPr>
      <w:r w:rsidRPr="005E143E">
        <w:rPr>
          <w:rFonts w:ascii="Tahoma" w:hAnsi="Tahoma"/>
          <w:b/>
          <w:bCs/>
        </w:rPr>
        <w:t>Favorites (</w:t>
      </w:r>
      <w:r w:rsidRPr="005E143E">
        <w:rPr>
          <w:rFonts w:ascii="Tahoma" w:hAnsi="Tahoma"/>
          <w:b/>
          <w:bCs/>
          <w:u w:val="single"/>
        </w:rPr>
        <w:t xml:space="preserve"> E-mail (Costumers)</w:t>
      </w:r>
      <w:r w:rsidRPr="005E143E">
        <w:rPr>
          <w:rFonts w:ascii="Tahoma" w:hAnsi="Tahoma"/>
        </w:rPr>
        <w:t xml:space="preserve">, </w:t>
      </w:r>
      <w:r w:rsidRPr="005E143E">
        <w:rPr>
          <w:rFonts w:ascii="Tahoma" w:hAnsi="Tahoma"/>
          <w:b/>
          <w:bCs/>
          <w:u w:val="single"/>
        </w:rPr>
        <w:t>itemID (Furnitures)</w:t>
      </w:r>
      <w:r w:rsidRPr="005E143E">
        <w:rPr>
          <w:rFonts w:ascii="Tahoma" w:hAnsi="Tahoma"/>
          <w:b/>
          <w:bCs/>
        </w:rPr>
        <w:t xml:space="preserve"> )</w:t>
      </w:r>
    </w:p>
    <w:p w14:paraId="4E36D15D" w14:textId="77777777" w:rsidR="00B47CFC" w:rsidRPr="005E143E" w:rsidRDefault="00B47CFC" w:rsidP="00972E84">
      <w:pPr>
        <w:spacing w:line="240" w:lineRule="auto"/>
        <w:rPr>
          <w:rFonts w:ascii="Tahoma" w:hAnsi="Tahoma"/>
          <w:b/>
          <w:bCs/>
        </w:rPr>
      </w:pPr>
      <w:r w:rsidRPr="005E143E">
        <w:rPr>
          <w:rFonts w:ascii="Tahoma" w:hAnsi="Tahoma"/>
          <w:b/>
          <w:bCs/>
        </w:rPr>
        <w:t>CreditCards (</w:t>
      </w:r>
      <w:r w:rsidRPr="005E143E">
        <w:rPr>
          <w:rFonts w:ascii="Tahoma" w:hAnsi="Tahoma"/>
          <w:b/>
          <w:bCs/>
          <w:u w:val="single"/>
        </w:rPr>
        <w:t>card number</w:t>
      </w:r>
      <w:r w:rsidRPr="005E143E">
        <w:rPr>
          <w:rFonts w:ascii="Tahoma" w:hAnsi="Tahoma"/>
          <w:u w:val="single"/>
        </w:rPr>
        <w:t>,</w:t>
      </w:r>
      <w:r w:rsidRPr="005E143E">
        <w:rPr>
          <w:rFonts w:ascii="Tahoma" w:hAnsi="Tahoma"/>
        </w:rPr>
        <w:t xml:space="preserve"> type, expired date, cvv, E-mail (Costumers ))</w:t>
      </w:r>
    </w:p>
    <w:p w14:paraId="280AC41D" w14:textId="77777777" w:rsidR="00B47CFC" w:rsidRPr="005E143E" w:rsidRDefault="00B47CFC" w:rsidP="00972E84">
      <w:pPr>
        <w:spacing w:line="240" w:lineRule="auto"/>
        <w:rPr>
          <w:rFonts w:ascii="Tahoma" w:hAnsi="Tahoma"/>
        </w:rPr>
      </w:pPr>
      <w:r w:rsidRPr="005E143E">
        <w:rPr>
          <w:rFonts w:ascii="Tahoma" w:hAnsi="Tahoma"/>
          <w:b/>
          <w:bCs/>
        </w:rPr>
        <w:t xml:space="preserve">Furnitures  ( </w:t>
      </w:r>
      <w:r w:rsidRPr="005E143E">
        <w:rPr>
          <w:rFonts w:ascii="Tahoma" w:hAnsi="Tahoma"/>
          <w:b/>
          <w:bCs/>
          <w:u w:val="single"/>
        </w:rPr>
        <w:t>itemID</w:t>
      </w:r>
      <w:r w:rsidRPr="005E143E">
        <w:rPr>
          <w:rFonts w:ascii="Tahoma" w:hAnsi="Tahoma"/>
          <w:b/>
          <w:bCs/>
        </w:rPr>
        <w:t xml:space="preserve">, </w:t>
      </w:r>
      <w:r w:rsidRPr="005E143E">
        <w:rPr>
          <w:rFonts w:ascii="Tahoma" w:hAnsi="Tahoma"/>
        </w:rPr>
        <w:t>mainType, secondaryType, collection)</w:t>
      </w:r>
    </w:p>
    <w:p w14:paraId="40125285" w14:textId="77777777" w:rsidR="00B47CFC" w:rsidRPr="005E143E" w:rsidRDefault="00B47CFC" w:rsidP="00972E84">
      <w:pPr>
        <w:spacing w:line="240" w:lineRule="auto"/>
        <w:rPr>
          <w:rFonts w:ascii="Tahoma" w:hAnsi="Tahoma"/>
        </w:rPr>
      </w:pPr>
      <w:r w:rsidRPr="005E143E">
        <w:rPr>
          <w:rFonts w:ascii="Tahoma" w:hAnsi="Tahoma"/>
          <w:b/>
          <w:bCs/>
        </w:rPr>
        <w:t>Orders</w:t>
      </w:r>
      <w:r w:rsidRPr="005E143E">
        <w:rPr>
          <w:rFonts w:ascii="Tahoma" w:hAnsi="Tahoma"/>
        </w:rPr>
        <w:t xml:space="preserve"> ( </w:t>
      </w:r>
      <w:r w:rsidRPr="005E143E">
        <w:rPr>
          <w:rFonts w:ascii="Tahoma" w:hAnsi="Tahoma"/>
          <w:b/>
          <w:bCs/>
          <w:u w:val="single"/>
        </w:rPr>
        <w:t>orderID</w:t>
      </w:r>
      <w:r w:rsidRPr="005E143E">
        <w:rPr>
          <w:rFonts w:ascii="Tahoma" w:hAnsi="Tahoma"/>
        </w:rPr>
        <w:t xml:space="preserve">, orderDate, card number (CreditCards), country, </w:t>
      </w:r>
      <w:r w:rsidRPr="005E143E">
        <w:rPr>
          <w:rFonts w:ascii="Tahoma" w:hAnsi="Tahoma"/>
          <w:u w:val="single"/>
        </w:rPr>
        <w:t>street, number, zipCode</w:t>
      </w:r>
      <w:r w:rsidRPr="005E143E">
        <w:rPr>
          <w:rFonts w:ascii="Tahoma" w:hAnsi="Tahoma"/>
        </w:rPr>
        <w:t>, shippingType, price )</w:t>
      </w:r>
    </w:p>
    <w:p w14:paraId="19F484D2" w14:textId="77777777" w:rsidR="00B47CFC" w:rsidRPr="005E143E" w:rsidRDefault="00B47CFC" w:rsidP="00972E84">
      <w:pPr>
        <w:spacing w:line="240" w:lineRule="auto"/>
        <w:rPr>
          <w:rFonts w:ascii="Tahoma" w:hAnsi="Tahoma"/>
        </w:rPr>
      </w:pPr>
      <w:r w:rsidRPr="005E143E">
        <w:rPr>
          <w:rFonts w:ascii="Tahoma" w:hAnsi="Tahoma"/>
          <w:b/>
          <w:bCs/>
        </w:rPr>
        <w:t>Contains</w:t>
      </w:r>
      <w:r w:rsidRPr="005E143E">
        <w:rPr>
          <w:rFonts w:ascii="Tahoma" w:hAnsi="Tahoma"/>
        </w:rPr>
        <w:t xml:space="preserve"> (</w:t>
      </w:r>
      <w:r w:rsidRPr="005E143E">
        <w:rPr>
          <w:rFonts w:ascii="Tahoma" w:hAnsi="Tahoma"/>
          <w:b/>
          <w:bCs/>
          <w:u w:val="single"/>
        </w:rPr>
        <w:t>orderID (Orders)</w:t>
      </w:r>
      <w:r w:rsidRPr="005E143E">
        <w:rPr>
          <w:rFonts w:ascii="Tahoma" w:hAnsi="Tahoma"/>
        </w:rPr>
        <w:t>,</w:t>
      </w:r>
      <w:r w:rsidRPr="005E143E">
        <w:rPr>
          <w:rFonts w:ascii="Tahoma" w:hAnsi="Tahoma"/>
          <w:b/>
          <w:bCs/>
        </w:rPr>
        <w:t xml:space="preserve"> </w:t>
      </w:r>
      <w:r w:rsidRPr="005E143E">
        <w:rPr>
          <w:rFonts w:ascii="Tahoma" w:hAnsi="Tahoma"/>
          <w:b/>
          <w:bCs/>
          <w:u w:val="single"/>
        </w:rPr>
        <w:t>itemID(</w:t>
      </w:r>
      <w:r w:rsidRPr="005E143E">
        <w:rPr>
          <w:rFonts w:ascii="Tahoma" w:hAnsi="Tahoma"/>
          <w:b/>
          <w:bCs/>
        </w:rPr>
        <w:t xml:space="preserve">Furnitures), </w:t>
      </w:r>
      <w:r w:rsidRPr="005E143E">
        <w:rPr>
          <w:rFonts w:ascii="Tahoma" w:hAnsi="Tahoma"/>
        </w:rPr>
        <w:t>quantity)</w:t>
      </w:r>
    </w:p>
    <w:p w14:paraId="54983139" w14:textId="77777777" w:rsidR="00B47CFC" w:rsidRPr="005E143E" w:rsidRDefault="00B47CFC" w:rsidP="00972E84">
      <w:pPr>
        <w:spacing w:line="240" w:lineRule="auto"/>
        <w:rPr>
          <w:rFonts w:ascii="Tahoma" w:hAnsi="Tahoma"/>
        </w:rPr>
      </w:pPr>
      <w:r w:rsidRPr="005E143E">
        <w:rPr>
          <w:rFonts w:ascii="Tahoma" w:hAnsi="Tahoma"/>
          <w:b/>
          <w:bCs/>
        </w:rPr>
        <w:t>Search</w:t>
      </w:r>
      <w:r w:rsidRPr="005E143E">
        <w:rPr>
          <w:rFonts w:ascii="Tahoma" w:hAnsi="Tahoma"/>
        </w:rPr>
        <w:t>(</w:t>
      </w:r>
      <w:r w:rsidRPr="005E143E">
        <w:rPr>
          <w:rFonts w:ascii="Tahoma" w:hAnsi="Tahoma"/>
          <w:b/>
          <w:bCs/>
          <w:u w:val="single"/>
        </w:rPr>
        <w:t>IP adress</w:t>
      </w:r>
      <w:r w:rsidRPr="005E143E">
        <w:rPr>
          <w:rFonts w:ascii="Tahoma" w:hAnsi="Tahoma"/>
        </w:rPr>
        <w:t>,</w:t>
      </w:r>
      <w:r w:rsidRPr="005E143E">
        <w:rPr>
          <w:rFonts w:ascii="Tahoma" w:hAnsi="Tahoma"/>
          <w:b/>
          <w:bCs/>
        </w:rPr>
        <w:t xml:space="preserve"> </w:t>
      </w:r>
      <w:r w:rsidRPr="005E143E">
        <w:rPr>
          <w:rFonts w:ascii="Tahoma" w:hAnsi="Tahoma"/>
          <w:b/>
          <w:bCs/>
          <w:u w:val="single"/>
        </w:rPr>
        <w:t>DT</w:t>
      </w:r>
      <w:r w:rsidRPr="005E143E">
        <w:rPr>
          <w:rFonts w:ascii="Tahoma" w:hAnsi="Tahoma"/>
        </w:rPr>
        <w:t>, itemID (Furnitures), E-mail (Costumers))</w:t>
      </w:r>
    </w:p>
    <w:p w14:paraId="6DA535BD" w14:textId="77777777" w:rsidR="00B47CFC" w:rsidRPr="005E143E" w:rsidRDefault="00B47CFC" w:rsidP="00972E84">
      <w:pPr>
        <w:spacing w:line="240" w:lineRule="auto"/>
        <w:rPr>
          <w:rFonts w:ascii="Tahoma" w:hAnsi="Tahoma"/>
        </w:rPr>
      </w:pPr>
      <w:r w:rsidRPr="005E143E">
        <w:rPr>
          <w:rFonts w:ascii="Tahoma" w:hAnsi="Tahoma"/>
          <w:b/>
          <w:bCs/>
        </w:rPr>
        <w:t>Materials</w:t>
      </w:r>
      <w:r w:rsidRPr="005E143E">
        <w:rPr>
          <w:rFonts w:ascii="Tahoma" w:hAnsi="Tahoma"/>
        </w:rPr>
        <w:t xml:space="preserve"> ( </w:t>
      </w:r>
      <w:r w:rsidRPr="005E143E">
        <w:rPr>
          <w:rFonts w:ascii="Tahoma" w:hAnsi="Tahoma"/>
          <w:b/>
          <w:bCs/>
          <w:u w:val="single"/>
        </w:rPr>
        <w:t>MaterialID</w:t>
      </w:r>
      <w:r w:rsidRPr="005E143E">
        <w:rPr>
          <w:rFonts w:ascii="Tahoma" w:hAnsi="Tahoma"/>
        </w:rPr>
        <w:t>, color, maintenance)</w:t>
      </w:r>
    </w:p>
    <w:p w14:paraId="760B9249" w14:textId="77777777" w:rsidR="00B47CFC" w:rsidRPr="005E143E" w:rsidRDefault="00B47CFC" w:rsidP="00972E84">
      <w:pPr>
        <w:spacing w:line="240" w:lineRule="auto"/>
        <w:rPr>
          <w:rFonts w:ascii="Tahoma" w:hAnsi="Tahoma"/>
        </w:rPr>
      </w:pPr>
      <w:r w:rsidRPr="005E143E">
        <w:rPr>
          <w:rFonts w:ascii="Tahoma" w:hAnsi="Tahoma"/>
          <w:b/>
          <w:bCs/>
        </w:rPr>
        <w:t xml:space="preserve">Infomations </w:t>
      </w:r>
      <w:r w:rsidRPr="005E143E">
        <w:rPr>
          <w:rFonts w:ascii="Tahoma" w:hAnsi="Tahoma"/>
        </w:rPr>
        <w:t xml:space="preserve">( </w:t>
      </w:r>
      <w:r w:rsidRPr="005E143E">
        <w:rPr>
          <w:rFonts w:ascii="Tahoma" w:hAnsi="Tahoma"/>
          <w:b/>
          <w:bCs/>
        </w:rPr>
        <w:t>MaterialID</w:t>
      </w:r>
      <w:r w:rsidRPr="005E143E">
        <w:rPr>
          <w:rFonts w:ascii="Tahoma" w:hAnsi="Tahoma"/>
        </w:rPr>
        <w:t xml:space="preserve"> (Materials), information)</w:t>
      </w:r>
    </w:p>
    <w:p w14:paraId="34F7F9D3" w14:textId="77777777" w:rsidR="00B47CFC" w:rsidRPr="005E143E" w:rsidRDefault="00B47CFC" w:rsidP="00972E84">
      <w:pPr>
        <w:spacing w:line="240" w:lineRule="auto"/>
        <w:rPr>
          <w:rFonts w:ascii="Tahoma" w:hAnsi="Tahoma"/>
          <w:rtl/>
        </w:rPr>
      </w:pPr>
      <w:r w:rsidRPr="005E143E">
        <w:rPr>
          <w:rFonts w:ascii="Tahoma" w:hAnsi="Tahoma"/>
          <w:b/>
          <w:bCs/>
        </w:rPr>
        <w:t xml:space="preserve">Modifications </w:t>
      </w:r>
      <w:r w:rsidRPr="005E143E">
        <w:rPr>
          <w:rFonts w:ascii="Tahoma" w:hAnsi="Tahoma"/>
        </w:rPr>
        <w:t>(</w:t>
      </w:r>
      <w:r w:rsidRPr="005E143E">
        <w:rPr>
          <w:rFonts w:ascii="Tahoma" w:hAnsi="Tahoma"/>
          <w:b/>
          <w:bCs/>
          <w:u w:val="single"/>
        </w:rPr>
        <w:t>MaterialID (Materials)</w:t>
      </w:r>
      <w:r w:rsidRPr="005E143E">
        <w:rPr>
          <w:rFonts w:ascii="Tahoma" w:hAnsi="Tahoma"/>
        </w:rPr>
        <w:t xml:space="preserve">, </w:t>
      </w:r>
      <w:r w:rsidRPr="005E143E">
        <w:rPr>
          <w:rFonts w:ascii="Tahoma" w:hAnsi="Tahoma"/>
          <w:b/>
          <w:bCs/>
          <w:u w:val="single"/>
        </w:rPr>
        <w:t>itemID(Furnitures</w:t>
      </w:r>
      <w:r w:rsidRPr="005E143E">
        <w:rPr>
          <w:rFonts w:ascii="Tahoma" w:hAnsi="Tahoma"/>
          <w:b/>
          <w:bCs/>
        </w:rPr>
        <w:t>)</w:t>
      </w:r>
      <w:r w:rsidRPr="005E143E">
        <w:rPr>
          <w:rFonts w:ascii="Tahoma" w:hAnsi="Tahoma"/>
        </w:rPr>
        <w:t>, price, size)</w:t>
      </w:r>
    </w:p>
    <w:p w14:paraId="2837DE82" w14:textId="3B43A1E4" w:rsidR="00B47CFC" w:rsidRDefault="005E143E" w:rsidP="00B47CFC">
      <w:pPr>
        <w:rPr>
          <w:rFonts w:ascii="Tahoma" w:hAnsi="Tahoma"/>
          <w:rtl/>
        </w:rPr>
      </w:pPr>
      <w:r>
        <w:rPr>
          <w:rFonts w:ascii="Tahoma" w:hAnsi="Tahoma" w:hint="cs"/>
          <w:rtl/>
        </w:rPr>
        <w:t xml:space="preserve">קוד </w:t>
      </w:r>
      <w:r>
        <w:rPr>
          <w:rFonts w:ascii="Tahoma" w:hAnsi="Tahoma" w:hint="cs"/>
        </w:rPr>
        <w:t>SQL</w:t>
      </w:r>
      <w:r>
        <w:rPr>
          <w:rFonts w:ascii="Tahoma" w:hAnsi="Tahoma" w:hint="cs"/>
          <w:rtl/>
        </w:rPr>
        <w:t xml:space="preserve"> להקמת ישות החיפוש (לא קיים בחלק ב')-</w:t>
      </w:r>
    </w:p>
    <w:p w14:paraId="70567A2E" w14:textId="77777777" w:rsidR="005E143E" w:rsidRDefault="005E143E" w:rsidP="005E143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Searches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09A3CFC" w14:textId="77777777" w:rsidR="005E143E" w:rsidRDefault="005E143E" w:rsidP="005E143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IP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8225633" w14:textId="77777777" w:rsidR="005E143E" w:rsidRDefault="005E143E" w:rsidP="005E143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DT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51EDBE" w14:textId="77777777" w:rsidR="005E143E" w:rsidRDefault="005E143E" w:rsidP="005E143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ItemID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A1A7EBE" w14:textId="77777777" w:rsidR="005E143E" w:rsidRDefault="005E143E" w:rsidP="005E143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457D2E5E" w14:textId="77777777" w:rsidR="005E143E" w:rsidRDefault="005E143E" w:rsidP="005E143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68A2D7" w14:textId="77777777" w:rsidR="005E143E" w:rsidRDefault="005E143E" w:rsidP="005E143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ab/>
        <w:t>FK_ItemID_Se</w:t>
      </w:r>
    </w:p>
    <w:p w14:paraId="3F3BF204" w14:textId="77777777" w:rsidR="005E143E" w:rsidRDefault="005E143E" w:rsidP="005E143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ItemID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A68018" w14:textId="1D8911F4" w:rsidR="005E143E" w:rsidRPr="005E143E" w:rsidRDefault="005E143E" w:rsidP="005E143E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rtl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Furnitures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ItemID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2294C852" w14:textId="444ACD8A" w:rsidR="00972E84" w:rsidRDefault="00972E84" w:rsidP="00972E84">
      <w:pPr>
        <w:rPr>
          <w:rFonts w:ascii="Tahoma" w:hAnsi="Tahoma"/>
          <w:rtl/>
        </w:rPr>
      </w:pPr>
      <w:r>
        <w:rPr>
          <w:rFonts w:ascii="Tahoma" w:hAnsi="Tahoma" w:hint="cs"/>
          <w:rtl/>
        </w:rPr>
        <w:t xml:space="preserve">קוד </w:t>
      </w:r>
      <w:r>
        <w:rPr>
          <w:rFonts w:ascii="Tahoma" w:hAnsi="Tahoma" w:hint="cs"/>
        </w:rPr>
        <w:t>SQL</w:t>
      </w:r>
      <w:r>
        <w:rPr>
          <w:rFonts w:ascii="Tahoma" w:hAnsi="Tahoma" w:hint="cs"/>
          <w:rtl/>
        </w:rPr>
        <w:t xml:space="preserve"> </w:t>
      </w:r>
      <w:r>
        <w:rPr>
          <w:rFonts w:ascii="Tahoma" w:hAnsi="Tahoma" w:hint="cs"/>
          <w:rtl/>
        </w:rPr>
        <w:t>לאחר איחוד הטבלת המשלוחים וההזמנות</w:t>
      </w:r>
      <w:r>
        <w:rPr>
          <w:rFonts w:ascii="Tahoma" w:hAnsi="Tahoma" w:hint="cs"/>
          <w:rtl/>
        </w:rPr>
        <w:t>-</w:t>
      </w:r>
    </w:p>
    <w:p w14:paraId="6222364D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Times New Roman"/>
          <w:color w:val="008000"/>
          <w:sz w:val="19"/>
          <w:szCs w:val="19"/>
          <w:rtl/>
        </w:rPr>
        <w:t>תיקון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ישות</w:t>
      </w:r>
      <w:r>
        <w:rPr>
          <w:rFonts w:ascii="Consolas" w:hAnsi="Consolas" w:cs="Consolas"/>
          <w:color w:val="008000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  <w:rtl/>
        </w:rPr>
        <w:t>ההזמנות</w:t>
      </w:r>
    </w:p>
    <w:p w14:paraId="558A05B5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ab/>
        <w:t>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B09D383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040B80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3A0F35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CardNumber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6638B2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99F9B4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Street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0D3DBD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066335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ZipCode     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18E981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ShippingType  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C2E070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price            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291C14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926FA9D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694096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ab/>
        <w:t>FK_CreditCard_Od</w:t>
      </w:r>
    </w:p>
    <w:p w14:paraId="4BDF9588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CardNumber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78507B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CreditCards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CardNumber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1B462DD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418C80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ab/>
        <w:t>Orders</w:t>
      </w:r>
    </w:p>
    <w:p w14:paraId="1DB81100" w14:textId="77777777" w:rsidR="00972E84" w:rsidRDefault="00972E84" w:rsidP="00972E84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ab/>
        <w:t>Ck_price_Or</w:t>
      </w:r>
    </w:p>
    <w:p w14:paraId="04BBF0CB" w14:textId="3970E246" w:rsidR="00972E84" w:rsidRDefault="00972E84" w:rsidP="00972E84">
      <w:pPr>
        <w:bidi w:val="0"/>
        <w:rPr>
          <w:rFonts w:ascii="Tahoma" w:hAnsi="Tahoma"/>
          <w:rtl/>
        </w:rPr>
      </w:pP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(=) coz refunds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A0" w:firstRow="1" w:lastRow="0" w:firstColumn="1" w:lastColumn="0" w:noHBand="1" w:noVBand="1"/>
      </w:tblPr>
      <w:tblGrid>
        <w:gridCol w:w="1647"/>
        <w:gridCol w:w="2604"/>
        <w:gridCol w:w="8"/>
        <w:gridCol w:w="2596"/>
        <w:gridCol w:w="1441"/>
      </w:tblGrid>
      <w:tr w:rsidR="00B47CFC" w:rsidRPr="00305051" w14:paraId="0E664DA1" w14:textId="77777777" w:rsidTr="0095317D"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11677E3B" w14:textId="13D6DD6D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</w:rPr>
            </w:pPr>
            <w:r w:rsidRPr="00305051">
              <w:rPr>
                <w:rFonts w:ascii="Tahoma" w:hAnsi="Tahoma"/>
                <w:b/>
                <w:bCs/>
              </w:rPr>
              <w:lastRenderedPageBreak/>
              <w:t>able</w:t>
            </w: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4A6252E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</w:rPr>
            </w:pPr>
            <w:r w:rsidRPr="00305051">
              <w:rPr>
                <w:rFonts w:ascii="Tahoma" w:hAnsi="Tahoma"/>
                <w:b/>
                <w:bCs/>
              </w:rPr>
              <w:t>Field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391468D3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 w:rsidRPr="00305051">
              <w:rPr>
                <w:rFonts w:ascii="Tahoma" w:hAnsi="Tahoma"/>
                <w:b/>
                <w:bCs/>
              </w:rPr>
              <w:t>Data Type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hideMark/>
          </w:tcPr>
          <w:p w14:paraId="5F0643D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 w:rsidRPr="00305051">
              <w:rPr>
                <w:rFonts w:ascii="Tahoma" w:hAnsi="Tahoma"/>
                <w:b/>
                <w:bCs/>
              </w:rPr>
              <w:t>Size (Bytes)</w:t>
            </w:r>
          </w:p>
        </w:tc>
      </w:tr>
      <w:tr w:rsidR="00B47CFC" w:rsidRPr="00305051" w14:paraId="13F17B81" w14:textId="77777777" w:rsidTr="0095317D"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CD2E3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Customers</w:t>
            </w: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3073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E-mail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67832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Varchar(30)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FF471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30</w:t>
            </w:r>
          </w:p>
        </w:tc>
      </w:tr>
      <w:tr w:rsidR="00B47CFC" w:rsidRPr="00305051" w14:paraId="29769989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1BCAD2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0B4A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firsName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F46C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A3D1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36541C2B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ECF21D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12F1C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lastName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49003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A1CE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1ED9E622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C96B52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7107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phoneNumber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0743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8002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40B17B8B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E5F4D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AC23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 xml:space="preserve"> 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ACA5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 w:rsidRPr="00305051">
              <w:rPr>
                <w:rFonts w:ascii="Tahoma" w:hAnsi="Tahoma"/>
                <w:b/>
                <w:bCs/>
              </w:rPr>
              <w:t>90</w:t>
            </w:r>
          </w:p>
        </w:tc>
      </w:tr>
      <w:tr w:rsidR="00B47CFC" w:rsidRPr="00305051" w14:paraId="34A41409" w14:textId="77777777" w:rsidTr="0095317D"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D5AB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CreditCards</w:t>
            </w: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EDE27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card number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14D94C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Varchar(16)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1270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16</w:t>
            </w:r>
          </w:p>
        </w:tc>
      </w:tr>
      <w:tr w:rsidR="00B47CFC" w:rsidRPr="00305051" w14:paraId="4EA135C4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A16FD8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C6B63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type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09E7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C0B7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3599A33C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987001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D9B0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expired date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0112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Varchar(5)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F3AA5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5</w:t>
            </w:r>
          </w:p>
        </w:tc>
      </w:tr>
      <w:tr w:rsidR="00B47CFC" w:rsidRPr="00305051" w14:paraId="2AB46C6B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7FFB9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A4E9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CCV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7119C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Varchar(3)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B846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3</w:t>
            </w:r>
          </w:p>
        </w:tc>
      </w:tr>
      <w:tr w:rsidR="00B47CFC" w:rsidRPr="00305051" w14:paraId="2B599291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01365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4F15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E-mail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A924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Varchar(30)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AB68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30</w:t>
            </w:r>
          </w:p>
        </w:tc>
      </w:tr>
      <w:tr w:rsidR="00B47CFC" w:rsidRPr="00305051" w14:paraId="75321969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894A0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A90B3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DDCF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</w:rPr>
            </w:pPr>
            <w:r w:rsidRPr="00305051">
              <w:rPr>
                <w:rFonts w:ascii="Tahoma" w:hAnsi="Tahoma"/>
                <w:b/>
                <w:bCs/>
              </w:rPr>
              <w:t>74</w:t>
            </w:r>
          </w:p>
        </w:tc>
      </w:tr>
      <w:tr w:rsidR="00B47CFC" w:rsidRPr="00305051" w14:paraId="5CCFA867" w14:textId="77777777" w:rsidTr="0095317D"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5C7C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Furnitures</w:t>
            </w: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D25A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itemID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98E9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12A4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17532882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7C63B1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942D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mainType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5D4C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173C4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5697DFD1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45B1E8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F15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secondaryType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56B5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41FE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048BA5FE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72300B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9C4A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collection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B00E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E98E1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24A48FFF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6BA1DD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2D9C03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6FB54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</w:rPr>
            </w:pPr>
            <w:r w:rsidRPr="00305051">
              <w:rPr>
                <w:rFonts w:ascii="Tahoma" w:hAnsi="Tahoma"/>
                <w:b/>
                <w:bCs/>
              </w:rPr>
              <w:t>64</w:t>
            </w:r>
          </w:p>
        </w:tc>
      </w:tr>
      <w:tr w:rsidR="00B47CFC" w:rsidRPr="00305051" w14:paraId="437C20C4" w14:textId="77777777" w:rsidTr="0095317D">
        <w:tc>
          <w:tcPr>
            <w:tcW w:w="164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5834F23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Orders</w:t>
            </w:r>
          </w:p>
          <w:p w14:paraId="023E0EB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836D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orderID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B8E5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0D37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04DEFDE3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C01D81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AEE5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OrderDate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6B4E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DateTime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7FE2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  <w:rtl/>
              </w:rPr>
              <w:t>8</w:t>
            </w:r>
          </w:p>
        </w:tc>
      </w:tr>
      <w:tr w:rsidR="00B47CFC" w:rsidRPr="00305051" w14:paraId="607374DD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9BE926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685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card number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5984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Varchar(16)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0E0F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16</w:t>
            </w:r>
          </w:p>
        </w:tc>
      </w:tr>
      <w:tr w:rsidR="00B47CFC" w:rsidRPr="00305051" w14:paraId="6B4C0E1F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8573C45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FF1D1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country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B51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C2F3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  <w:rtl/>
              </w:rPr>
              <w:t>20</w:t>
            </w:r>
          </w:p>
        </w:tc>
      </w:tr>
      <w:tr w:rsidR="00B47CFC" w:rsidRPr="00305051" w14:paraId="3293E681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FC69D7E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4E0A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street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A9C5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C8841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47CB9B8D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EFEA1E0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5055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number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FB855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7628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31E7665F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91B4723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4FE8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zipcode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2561B3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1F60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01DAFEE2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54F1478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10C2C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shippingType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CBFE4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4161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42CE8573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970D302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BC255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price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AEFC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money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C6D6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8</w:t>
            </w:r>
          </w:p>
        </w:tc>
      </w:tr>
      <w:tr w:rsidR="00B47CFC" w:rsidRPr="00305051" w14:paraId="7E1AE640" w14:textId="77777777" w:rsidTr="0095317D"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E275FB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4D29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E9084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  <w:rtl/>
              </w:rPr>
            </w:pPr>
            <w:r w:rsidRPr="00305051">
              <w:rPr>
                <w:rFonts w:ascii="Tahoma" w:hAnsi="Tahoma"/>
                <w:b/>
                <w:bCs/>
              </w:rPr>
              <w:t>120</w:t>
            </w:r>
          </w:p>
        </w:tc>
      </w:tr>
      <w:tr w:rsidR="00B47CFC" w:rsidRPr="00305051" w14:paraId="3B54A259" w14:textId="77777777" w:rsidTr="0095317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01E55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contains</w:t>
            </w: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8911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orderID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34D5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AD39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41D89D27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E4FD49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5A1E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itemID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0E03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6EB9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39350A64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11BBD5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5FABF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quantity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5683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CE4D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314390DD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DC6DFA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3ECE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3648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</w:rPr>
            </w:pPr>
            <w:r w:rsidRPr="00305051">
              <w:rPr>
                <w:rFonts w:ascii="Tahoma" w:hAnsi="Tahoma"/>
                <w:b/>
                <w:bCs/>
              </w:rPr>
              <w:t>12</w:t>
            </w:r>
          </w:p>
        </w:tc>
      </w:tr>
      <w:tr w:rsidR="00B47CFC" w:rsidRPr="00305051" w14:paraId="7F33B935" w14:textId="77777777" w:rsidTr="0095317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8194CA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Search</w:t>
            </w: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D548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IP adress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117B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Varchar(15)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86CD3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15</w:t>
            </w:r>
          </w:p>
        </w:tc>
      </w:tr>
      <w:tr w:rsidR="00B47CFC" w:rsidRPr="00305051" w14:paraId="0727C6DB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E552F4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58F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DT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CEC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DateTime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7A59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  <w:rtl/>
              </w:rPr>
              <w:t>8</w:t>
            </w:r>
          </w:p>
        </w:tc>
      </w:tr>
      <w:tr w:rsidR="00B47CFC" w:rsidRPr="00305051" w14:paraId="69AF1DDD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C0479E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6660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itemID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91E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A5581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7459E7E4" w14:textId="77777777" w:rsidTr="0095317D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E19859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7F28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E-mail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609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Varchar(30)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64D21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30</w:t>
            </w:r>
          </w:p>
        </w:tc>
      </w:tr>
      <w:tr w:rsidR="00B47CFC" w:rsidRPr="00305051" w14:paraId="2FEBBE90" w14:textId="77777777" w:rsidTr="0095317D"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20E3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9101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B9C65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  <w:b/>
                <w:bCs/>
              </w:rPr>
              <w:t>57</w:t>
            </w:r>
          </w:p>
        </w:tc>
      </w:tr>
      <w:tr w:rsidR="00B47CFC" w:rsidRPr="00305051" w14:paraId="07A109A7" w14:textId="77777777" w:rsidTr="0095317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FA550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materials</w:t>
            </w: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9DE38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 xml:space="preserve">MaterialID 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DE1D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F0B4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605A2CFA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BF122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E784D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color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9D85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E896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081D48A5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7C569F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40FD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maintenance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1861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24DBE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0EE0FC43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789484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67D1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59E633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</w:rPr>
            </w:pPr>
            <w:r w:rsidRPr="00305051">
              <w:rPr>
                <w:rFonts w:ascii="Tahoma" w:hAnsi="Tahoma"/>
                <w:b/>
                <w:bCs/>
              </w:rPr>
              <w:t>44</w:t>
            </w:r>
          </w:p>
        </w:tc>
      </w:tr>
      <w:tr w:rsidR="00B47CFC" w:rsidRPr="00305051" w14:paraId="60CB3F24" w14:textId="77777777" w:rsidTr="0095317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3A3FA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information</w:t>
            </w: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7BA3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 xml:space="preserve"> MaterialID  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E8DD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4591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21A540F7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423C37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CF8A6" w14:textId="33F39A51" w:rsidR="00B47CFC" w:rsidRPr="00305051" w:rsidRDefault="00835DA3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I</w:t>
            </w:r>
            <w:r w:rsidR="00B47CFC" w:rsidRPr="00305051">
              <w:rPr>
                <w:rFonts w:ascii="Tahoma" w:hAnsi="Tahoma"/>
              </w:rPr>
              <w:t>nformation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BDD15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D543C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76673468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B9FBED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295C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8D59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</w:rPr>
            </w:pPr>
            <w:r w:rsidRPr="00305051">
              <w:rPr>
                <w:rFonts w:ascii="Tahoma" w:hAnsi="Tahoma"/>
                <w:b/>
                <w:bCs/>
              </w:rPr>
              <w:t>24</w:t>
            </w:r>
          </w:p>
        </w:tc>
      </w:tr>
      <w:tr w:rsidR="00B47CFC" w:rsidRPr="00305051" w14:paraId="56BC8C51" w14:textId="77777777" w:rsidTr="0095317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52743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modifications</w:t>
            </w: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13454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 xml:space="preserve">MaterialID 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8145F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6119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08527CA3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FD273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94324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itemID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1B33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B5177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25B8FB90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844078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A31D4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price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683F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money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218A9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8</w:t>
            </w:r>
          </w:p>
        </w:tc>
      </w:tr>
      <w:tr w:rsidR="00B47CFC" w:rsidRPr="00305051" w14:paraId="6A52F70A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979A01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BF84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size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05C17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Varchar(20)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99CD8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20</w:t>
            </w:r>
          </w:p>
        </w:tc>
      </w:tr>
      <w:tr w:rsidR="00B47CFC" w:rsidRPr="00305051" w14:paraId="5D9B1EA5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C1C1E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F6A71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1325B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</w:rPr>
            </w:pPr>
            <w:r w:rsidRPr="00305051">
              <w:rPr>
                <w:rFonts w:ascii="Tahoma" w:hAnsi="Tahoma"/>
                <w:b/>
                <w:bCs/>
              </w:rPr>
              <w:t>36</w:t>
            </w:r>
          </w:p>
        </w:tc>
      </w:tr>
      <w:tr w:rsidR="00B47CFC" w:rsidRPr="00305051" w14:paraId="0ED12BC6" w14:textId="77777777" w:rsidTr="0095317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F3841F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rtl/>
              </w:rPr>
            </w:pPr>
            <w:r w:rsidRPr="00305051">
              <w:rPr>
                <w:rFonts w:ascii="Tahoma" w:hAnsi="Tahoma"/>
              </w:rPr>
              <w:t>favorites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06D7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E-mail</w:t>
            </w:r>
          </w:p>
        </w:tc>
        <w:tc>
          <w:tcPr>
            <w:tcW w:w="26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4E7D1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Varchar(30)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E1890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30</w:t>
            </w:r>
          </w:p>
        </w:tc>
      </w:tr>
      <w:tr w:rsidR="00B47CFC" w:rsidRPr="00305051" w14:paraId="38788518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890E25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0524B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itemID</w:t>
            </w:r>
          </w:p>
        </w:tc>
        <w:tc>
          <w:tcPr>
            <w:tcW w:w="26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91F192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Integer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D3E3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4</w:t>
            </w:r>
          </w:p>
        </w:tc>
      </w:tr>
      <w:tr w:rsidR="00B47CFC" w:rsidRPr="00305051" w14:paraId="0A371C75" w14:textId="77777777" w:rsidTr="0095317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96BDA4" w14:textId="77777777" w:rsidR="00B47CFC" w:rsidRPr="00305051" w:rsidRDefault="00B47CFC" w:rsidP="0095317D">
            <w:pPr>
              <w:spacing w:after="0"/>
              <w:rPr>
                <w:rFonts w:ascii="Tahoma" w:hAnsi="Tahoma"/>
              </w:rPr>
            </w:pPr>
          </w:p>
        </w:tc>
        <w:tc>
          <w:tcPr>
            <w:tcW w:w="5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600D6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</w:rPr>
            </w:pPr>
            <w:r w:rsidRPr="00305051">
              <w:rPr>
                <w:rFonts w:ascii="Tahoma" w:hAnsi="Tahoma"/>
              </w:rPr>
              <w:t>Total Record Size (Bytes)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AFDCA" w14:textId="77777777" w:rsidR="00B47CFC" w:rsidRPr="00305051" w:rsidRDefault="00B47CFC" w:rsidP="0095317D">
            <w:pPr>
              <w:spacing w:after="0" w:line="240" w:lineRule="auto"/>
              <w:rPr>
                <w:rFonts w:ascii="Tahoma" w:hAnsi="Tahoma"/>
                <w:b/>
                <w:bCs/>
              </w:rPr>
            </w:pPr>
            <w:r w:rsidRPr="00305051">
              <w:rPr>
                <w:rFonts w:ascii="Tahoma" w:hAnsi="Tahoma"/>
                <w:b/>
                <w:bCs/>
              </w:rPr>
              <w:t>34</w:t>
            </w:r>
          </w:p>
        </w:tc>
      </w:tr>
    </w:tbl>
    <w:p w14:paraId="7F4B6175" w14:textId="77777777" w:rsidR="00B47CFC" w:rsidRPr="00305051" w:rsidRDefault="00B47CFC" w:rsidP="00B47CFC">
      <w:pPr>
        <w:tabs>
          <w:tab w:val="left" w:pos="960"/>
        </w:tabs>
        <w:rPr>
          <w:rFonts w:ascii="Tahoma" w:hAnsi="Tahoma"/>
          <w:b/>
          <w:bCs/>
        </w:rPr>
      </w:pPr>
    </w:p>
    <w:p w14:paraId="09E6C51C" w14:textId="77777777" w:rsidR="00B47CFC" w:rsidRPr="00305051" w:rsidRDefault="00B47CFC" w:rsidP="00B47CFC">
      <w:pPr>
        <w:rPr>
          <w:rFonts w:ascii="Tahoma" w:hAnsi="Tahoma"/>
        </w:rPr>
      </w:pPr>
      <w:r w:rsidRPr="00305051">
        <w:rPr>
          <w:rFonts w:ascii="Tahoma" w:hAnsi="Tahoma"/>
        </w:rPr>
        <w:t>*zipcode = varchar- might contain letters</w:t>
      </w:r>
    </w:p>
    <w:p w14:paraId="75248388" w14:textId="77777777" w:rsidR="00B47CFC" w:rsidRPr="00305051" w:rsidRDefault="00B47CFC" w:rsidP="00B47CFC">
      <w:pPr>
        <w:rPr>
          <w:rFonts w:ascii="Tahoma" w:hAnsi="Tahoma"/>
        </w:rPr>
      </w:pPr>
      <w:r w:rsidRPr="00305051">
        <w:rPr>
          <w:rFonts w:ascii="Tahoma" w:hAnsi="Tahoma"/>
        </w:rPr>
        <w:t xml:space="preserve">*phoneNumer= varchar- will contain “+” (country code) </w:t>
      </w:r>
    </w:p>
    <w:p w14:paraId="14D6F9BC" w14:textId="77777777" w:rsidR="00B47CFC" w:rsidRPr="00305051" w:rsidRDefault="00B47CFC" w:rsidP="00B47CFC">
      <w:pPr>
        <w:tabs>
          <w:tab w:val="left" w:pos="960"/>
        </w:tabs>
        <w:jc w:val="right"/>
        <w:rPr>
          <w:rFonts w:ascii="Tahoma" w:hAnsi="Tahoma"/>
          <w:b/>
          <w:bCs/>
        </w:rPr>
      </w:pPr>
    </w:p>
    <w:p w14:paraId="44BB17F8" w14:textId="77777777" w:rsidR="00261279" w:rsidRPr="00305051" w:rsidRDefault="00261279" w:rsidP="0032114F">
      <w:pPr>
        <w:pStyle w:val="Heading2"/>
        <w:spacing w:before="0" w:after="120" w:line="240" w:lineRule="auto"/>
        <w:rPr>
          <w:rFonts w:ascii="Tahoma" w:hAnsi="Tahoma" w:cs="Tahoma"/>
          <w:rtl/>
        </w:rPr>
      </w:pPr>
    </w:p>
    <w:p w14:paraId="58936FA4" w14:textId="77777777" w:rsidR="00261279" w:rsidRPr="00305051" w:rsidRDefault="00261279" w:rsidP="0032114F">
      <w:pPr>
        <w:pStyle w:val="Heading2"/>
        <w:spacing w:before="0" w:after="120" w:line="240" w:lineRule="auto"/>
        <w:rPr>
          <w:rFonts w:ascii="Tahoma" w:hAnsi="Tahoma" w:cs="Tahoma"/>
          <w:rtl/>
        </w:rPr>
      </w:pPr>
    </w:p>
    <w:p w14:paraId="397A59DD" w14:textId="77777777" w:rsidR="00261279" w:rsidRPr="00305051" w:rsidRDefault="00261279" w:rsidP="0032114F">
      <w:pPr>
        <w:bidi w:val="0"/>
        <w:spacing w:after="120" w:line="240" w:lineRule="auto"/>
        <w:jc w:val="left"/>
        <w:rPr>
          <w:rFonts w:ascii="Tahoma" w:eastAsia="Times New Roman" w:hAnsi="Tahoma"/>
          <w:b/>
          <w:bCs/>
          <w:color w:val="4F81BD"/>
          <w:sz w:val="26"/>
          <w:szCs w:val="26"/>
          <w:rtl/>
        </w:rPr>
      </w:pPr>
      <w:r w:rsidRPr="00305051">
        <w:rPr>
          <w:rFonts w:ascii="Tahoma" w:hAnsi="Tahoma"/>
          <w:rtl/>
        </w:rPr>
        <w:br w:type="page"/>
      </w:r>
    </w:p>
    <w:p w14:paraId="1B732080" w14:textId="758679B7" w:rsidR="008348EA" w:rsidRPr="00305051" w:rsidRDefault="008348EA" w:rsidP="0032114F">
      <w:pPr>
        <w:pStyle w:val="Heading2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  <w:r w:rsidRPr="00305051">
        <w:rPr>
          <w:rFonts w:ascii="Tahoma" w:hAnsi="Tahoma" w:cs="Tahoma"/>
          <w:sz w:val="32"/>
          <w:szCs w:val="32"/>
          <w:rtl/>
        </w:rPr>
        <w:lastRenderedPageBreak/>
        <w:t xml:space="preserve">מטלה </w:t>
      </w:r>
      <w:r w:rsidR="0028106A" w:rsidRPr="00305051">
        <w:rPr>
          <w:rFonts w:ascii="Tahoma" w:hAnsi="Tahoma" w:cs="Tahoma"/>
          <w:sz w:val="32"/>
          <w:szCs w:val="32"/>
          <w:rtl/>
        </w:rPr>
        <w:t xml:space="preserve">1 </w:t>
      </w:r>
      <w:r w:rsidRPr="00305051">
        <w:rPr>
          <w:rFonts w:ascii="Tahoma" w:hAnsi="Tahoma" w:cs="Tahoma"/>
          <w:sz w:val="32"/>
          <w:szCs w:val="32"/>
          <w:rtl/>
        </w:rPr>
        <w:t>(</w:t>
      </w:r>
      <w:r w:rsidR="00D34099" w:rsidRPr="00305051">
        <w:rPr>
          <w:rFonts w:ascii="Tahoma" w:hAnsi="Tahoma" w:cs="Tahoma"/>
          <w:sz w:val="32"/>
          <w:szCs w:val="32"/>
          <w:rtl/>
        </w:rPr>
        <w:t>25</w:t>
      </w:r>
      <w:r w:rsidRPr="00305051">
        <w:rPr>
          <w:rFonts w:ascii="Tahoma" w:hAnsi="Tahoma" w:cs="Tahoma"/>
          <w:sz w:val="32"/>
          <w:szCs w:val="32"/>
          <w:rtl/>
        </w:rPr>
        <w:t>%) – שאילתות</w:t>
      </w:r>
    </w:p>
    <w:p w14:paraId="4D18F049" w14:textId="77777777" w:rsidR="00796BED" w:rsidRPr="00305051" w:rsidRDefault="00796BED" w:rsidP="00796BED">
      <w:pPr>
        <w:pStyle w:val="Heading1"/>
        <w:spacing w:before="0" w:after="120" w:line="240" w:lineRule="auto"/>
        <w:rPr>
          <w:rFonts w:ascii="Tahoma" w:hAnsi="Tahoma" w:cs="Tahoma"/>
          <w:color w:val="4F81BD"/>
          <w:rtl/>
        </w:rPr>
      </w:pPr>
      <w:r w:rsidRPr="00305051">
        <w:rPr>
          <w:rFonts w:ascii="Tahoma" w:hAnsi="Tahoma" w:cs="Tahoma"/>
          <w:color w:val="4F81BD"/>
          <w:rtl/>
        </w:rPr>
        <w:t xml:space="preserve">שתי שאילתות </w:t>
      </w:r>
      <w:r w:rsidRPr="00305051">
        <w:rPr>
          <w:rFonts w:ascii="Tahoma" w:hAnsi="Tahoma" w:cs="Tahoma"/>
          <w:color w:val="4F81BD"/>
        </w:rPr>
        <w:t>SELECT</w:t>
      </w:r>
      <w:r w:rsidRPr="00305051">
        <w:rPr>
          <w:rFonts w:ascii="Tahoma" w:hAnsi="Tahoma" w:cs="Tahoma"/>
          <w:color w:val="4F81BD"/>
          <w:rtl/>
        </w:rPr>
        <w:t xml:space="preserve"> ללא קינון</w:t>
      </w:r>
      <w:r w:rsidRPr="00305051">
        <w:rPr>
          <w:rFonts w:ascii="Tahoma" w:hAnsi="Tahoma" w:cs="Tahoma"/>
          <w:color w:val="4F81BD"/>
          <w:rtl/>
        </w:rPr>
        <w:tab/>
        <w:t xml:space="preserve"> (</w:t>
      </w:r>
      <w:r w:rsidRPr="00305051">
        <w:rPr>
          <w:rFonts w:ascii="Tahoma" w:hAnsi="Tahoma" w:cs="Tahoma"/>
          <w:color w:val="4F81BD"/>
        </w:rPr>
        <w:t>5%</w:t>
      </w:r>
      <w:r w:rsidRPr="00305051">
        <w:rPr>
          <w:rFonts w:ascii="Tahoma" w:hAnsi="Tahoma" w:cs="Tahoma"/>
          <w:color w:val="4F81BD"/>
          <w:rtl/>
        </w:rPr>
        <w:t>)</w:t>
      </w:r>
    </w:p>
    <w:p w14:paraId="42F85D1D" w14:textId="77777777" w:rsidR="00796BED" w:rsidRPr="00305051" w:rsidRDefault="00796BED" w:rsidP="00796BED">
      <w:pPr>
        <w:rPr>
          <w:rFonts w:ascii="Tahoma" w:hAnsi="Tahoma"/>
          <w:rtl/>
        </w:rPr>
      </w:pPr>
    </w:p>
    <w:p w14:paraId="33FEC07C" w14:textId="325960EA" w:rsidR="00DA1360" w:rsidRDefault="00BF2B06" w:rsidP="00D056A2">
      <w:pPr>
        <w:pStyle w:val="ListParagraph"/>
        <w:spacing w:after="120" w:line="240" w:lineRule="auto"/>
        <w:ind w:left="360"/>
        <w:contextualSpacing w:val="0"/>
        <w:jc w:val="left"/>
        <w:rPr>
          <w:rFonts w:ascii="Tahoma" w:hAnsi="Tahoma"/>
          <w:rtl/>
        </w:rPr>
      </w:pPr>
      <w:r w:rsidRPr="00A60165">
        <w:rPr>
          <w:rFonts w:ascii="Tahoma" w:hAnsi="Tahoma"/>
          <w:u w:val="single"/>
          <w:rtl/>
        </w:rPr>
        <w:t>הרעיון העסקי</w:t>
      </w:r>
      <w:r w:rsidRPr="00305051">
        <w:rPr>
          <w:rFonts w:ascii="Tahoma" w:hAnsi="Tahoma"/>
          <w:rtl/>
        </w:rPr>
        <w:t>- החברה רוצה להקטין את מבחר הרהיטים בישראל</w:t>
      </w:r>
      <w:r w:rsidR="00D056A2">
        <w:rPr>
          <w:rFonts w:ascii="Tahoma" w:hAnsi="Tahoma" w:hint="cs"/>
          <w:rtl/>
        </w:rPr>
        <w:t xml:space="preserve"> עקב בעיות ההובלה שנגרמו בגלל הקורונה</w:t>
      </w:r>
      <w:r w:rsidRPr="00305051">
        <w:rPr>
          <w:rFonts w:ascii="Tahoma" w:hAnsi="Tahoma"/>
          <w:rtl/>
        </w:rPr>
        <w:t xml:space="preserve"> ולכן היא בודקת מה השלושה הרהיטים שהכניסו הכי מעט</w:t>
      </w:r>
      <w:r w:rsidR="00AF040F" w:rsidRPr="00305051">
        <w:rPr>
          <w:rFonts w:ascii="Tahoma" w:hAnsi="Tahoma"/>
          <w:sz w:val="28"/>
          <w:szCs w:val="28"/>
          <w:rtl/>
        </w:rPr>
        <w:t xml:space="preserve"> </w:t>
      </w:r>
      <w:r w:rsidR="00AF040F" w:rsidRPr="00305051">
        <w:rPr>
          <w:rFonts w:ascii="Tahoma" w:hAnsi="Tahoma"/>
          <w:rtl/>
        </w:rPr>
        <w:t>ב</w:t>
      </w:r>
      <w:r w:rsidR="00D056A2">
        <w:rPr>
          <w:rFonts w:ascii="Tahoma" w:hAnsi="Tahoma" w:hint="cs"/>
          <w:rtl/>
        </w:rPr>
        <w:t>מדינה</w:t>
      </w:r>
      <w:r w:rsidR="009A3ADC">
        <w:rPr>
          <w:rFonts w:ascii="Tahoma" w:hAnsi="Tahoma" w:hint="cs"/>
          <w:rtl/>
        </w:rPr>
        <w:t>.</w:t>
      </w:r>
    </w:p>
    <w:p w14:paraId="4D8BFEC7" w14:textId="77777777" w:rsidR="00D056A2" w:rsidRPr="00305051" w:rsidRDefault="00D056A2" w:rsidP="00D056A2">
      <w:pPr>
        <w:pStyle w:val="ListParagraph"/>
        <w:spacing w:after="120" w:line="240" w:lineRule="auto"/>
        <w:ind w:left="360"/>
        <w:contextualSpacing w:val="0"/>
        <w:jc w:val="left"/>
        <w:rPr>
          <w:rFonts w:ascii="Tahoma" w:hAnsi="Tahoma"/>
          <w:sz w:val="28"/>
          <w:szCs w:val="28"/>
          <w:rtl/>
        </w:rPr>
      </w:pPr>
    </w:p>
    <w:p w14:paraId="75B03470" w14:textId="77777777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top</w:t>
      </w:r>
      <w:r w:rsidRPr="00305051">
        <w:rPr>
          <w:rFonts w:ascii="Tahoma" w:hAnsi="Tahoma"/>
          <w:color w:val="000000"/>
        </w:rPr>
        <w:t xml:space="preserve"> 3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00"/>
        </w:rPr>
        <w:t>'net value'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m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price</w:t>
      </w:r>
      <w:r w:rsidRPr="00305051">
        <w:rPr>
          <w:rFonts w:ascii="Tahoma" w:hAnsi="Tahoma"/>
          <w:color w:val="808080"/>
        </w:rPr>
        <w:t>*</w:t>
      </w:r>
      <w:r w:rsidRPr="00305051">
        <w:rPr>
          <w:rFonts w:ascii="Tahoma" w:hAnsi="Tahoma"/>
          <w:color w:val="000000"/>
        </w:rPr>
        <w:t>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quantity</w:t>
      </w:r>
      <w:r w:rsidRPr="00305051">
        <w:rPr>
          <w:rFonts w:ascii="Tahoma" w:hAnsi="Tahoma"/>
          <w:color w:val="808080"/>
        </w:rPr>
        <w:t>)</w:t>
      </w:r>
    </w:p>
    <w:p w14:paraId="03D894D8" w14:textId="6B6E74ED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furnitures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f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modifications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m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>m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</w:p>
    <w:p w14:paraId="26D2C22A" w14:textId="3666303F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[Contains]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</w:p>
    <w:p w14:paraId="7E6F98B9" w14:textId="31BD49B6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OrderID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</w:p>
    <w:p w14:paraId="1A42FEC0" w14:textId="2E19A5D9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country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00"/>
        </w:rPr>
        <w:t>'israel'</w:t>
      </w:r>
    </w:p>
    <w:p w14:paraId="1733C3E0" w14:textId="7FF31377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</w:p>
    <w:p w14:paraId="37EE1DBA" w14:textId="6E82B00E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having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(*)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&lt;</w:t>
      </w:r>
      <w:r w:rsidRPr="00305051">
        <w:rPr>
          <w:rFonts w:ascii="Tahoma" w:hAnsi="Tahoma"/>
          <w:color w:val="000000"/>
        </w:rPr>
        <w:t xml:space="preserve"> 20</w:t>
      </w:r>
    </w:p>
    <w:p w14:paraId="5659EE9D" w14:textId="764D2891" w:rsidR="00AF040F" w:rsidRPr="00305051" w:rsidRDefault="00AF040F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 xml:space="preserve">       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00"/>
        </w:rPr>
        <w:t>'net value'</w:t>
      </w:r>
    </w:p>
    <w:p w14:paraId="0FE8D392" w14:textId="091A45E1" w:rsidR="004738CD" w:rsidRPr="00305051" w:rsidRDefault="004738CD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  <w:r w:rsidRPr="00305051">
        <w:rPr>
          <w:rFonts w:ascii="Tahoma" w:hAnsi="Tahoma"/>
          <w:noProof/>
          <w:color w:val="000000"/>
        </w:rPr>
        <w:drawing>
          <wp:anchor distT="0" distB="0" distL="114300" distR="114300" simplePos="0" relativeHeight="251663360" behindDoc="1" locked="0" layoutInCell="1" allowOverlap="1" wp14:anchorId="63E50B0E" wp14:editId="4FF77E50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584859" cy="869950"/>
            <wp:effectExtent l="0" t="0" r="0" b="6350"/>
            <wp:wrapNone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4859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4A953" w14:textId="162DF410" w:rsidR="004738CD" w:rsidRPr="00305051" w:rsidRDefault="004738CD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22CA5640" w14:textId="77777777" w:rsidR="004738CD" w:rsidRPr="00305051" w:rsidRDefault="004738CD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20003D92" w14:textId="77777777" w:rsidR="004738CD" w:rsidRPr="00305051" w:rsidRDefault="004738CD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68E1429F" w14:textId="77777777" w:rsidR="004738CD" w:rsidRPr="00305051" w:rsidRDefault="004738CD" w:rsidP="00D056A2">
      <w:pPr>
        <w:pStyle w:val="ListParagraph"/>
        <w:spacing w:after="120" w:line="240" w:lineRule="auto"/>
        <w:ind w:left="360"/>
        <w:contextualSpacing w:val="0"/>
        <w:jc w:val="left"/>
        <w:rPr>
          <w:rFonts w:ascii="Tahoma" w:hAnsi="Tahoma"/>
          <w:rtl/>
        </w:rPr>
      </w:pPr>
    </w:p>
    <w:p w14:paraId="2DC7A8EA" w14:textId="51869044" w:rsidR="00966D79" w:rsidRPr="00305051" w:rsidRDefault="00AF040F" w:rsidP="00D056A2">
      <w:pPr>
        <w:pStyle w:val="ListParagraph"/>
        <w:spacing w:after="120" w:line="240" w:lineRule="auto"/>
        <w:ind w:left="360"/>
        <w:contextualSpacing w:val="0"/>
        <w:jc w:val="left"/>
        <w:rPr>
          <w:rFonts w:ascii="Tahoma" w:hAnsi="Tahoma"/>
          <w:rtl/>
        </w:rPr>
      </w:pPr>
      <w:r w:rsidRPr="00A60165">
        <w:rPr>
          <w:rFonts w:ascii="Tahoma" w:hAnsi="Tahoma"/>
          <w:u w:val="single"/>
          <w:rtl/>
        </w:rPr>
        <w:t>הרעיון העסקי</w:t>
      </w:r>
      <w:r w:rsidRPr="00A60165">
        <w:rPr>
          <w:rFonts w:ascii="Tahoma" w:hAnsi="Tahoma"/>
          <w:rtl/>
        </w:rPr>
        <w:t xml:space="preserve"> </w:t>
      </w:r>
      <w:r w:rsidRPr="00305051">
        <w:rPr>
          <w:rFonts w:ascii="Tahoma" w:hAnsi="Tahoma"/>
          <w:rtl/>
        </w:rPr>
        <w:t>– החברה מעוניינת לאתר את הסניפים בה</w:t>
      </w:r>
      <w:r w:rsidR="00D056A2">
        <w:rPr>
          <w:rFonts w:ascii="Tahoma" w:hAnsi="Tahoma" w:hint="cs"/>
          <w:rtl/>
        </w:rPr>
        <w:t>ם יש</w:t>
      </w:r>
      <w:r w:rsidRPr="00305051">
        <w:rPr>
          <w:rFonts w:ascii="Tahoma" w:hAnsi="Tahoma"/>
          <w:rtl/>
        </w:rPr>
        <w:t xml:space="preserve"> הכי הרבה הזמנות</w:t>
      </w:r>
      <w:r w:rsidR="00D056A2">
        <w:rPr>
          <w:rFonts w:ascii="Tahoma" w:hAnsi="Tahoma" w:hint="cs"/>
          <w:rtl/>
        </w:rPr>
        <w:t xml:space="preserve"> שדרך ההספקה שלהם היא</w:t>
      </w:r>
      <w:r w:rsidRPr="00305051">
        <w:rPr>
          <w:rFonts w:ascii="Tahoma" w:hAnsi="Tahoma"/>
          <w:rtl/>
        </w:rPr>
        <w:t xml:space="preserve"> איסוף עצמי כדי </w:t>
      </w:r>
      <w:r w:rsidR="00D056A2">
        <w:rPr>
          <w:rFonts w:ascii="Tahoma" w:hAnsi="Tahoma" w:hint="cs"/>
          <w:rtl/>
        </w:rPr>
        <w:t xml:space="preserve">לבדוק אם יש את האפשרות לצמצם </w:t>
      </w:r>
      <w:r w:rsidR="00522EBB">
        <w:rPr>
          <w:rFonts w:ascii="Tahoma" w:hAnsi="Tahoma" w:hint="cs"/>
          <w:rtl/>
        </w:rPr>
        <w:t xml:space="preserve">את </w:t>
      </w:r>
      <w:r w:rsidR="00D056A2">
        <w:rPr>
          <w:rFonts w:ascii="Tahoma" w:hAnsi="Tahoma" w:hint="cs"/>
          <w:rtl/>
        </w:rPr>
        <w:t>מערך הלוגיסטי</w:t>
      </w:r>
      <w:r w:rsidR="009A3ADC">
        <w:rPr>
          <w:rFonts w:ascii="Tahoma" w:hAnsi="Tahoma" w:hint="cs"/>
          <w:rtl/>
        </w:rPr>
        <w:t>.</w:t>
      </w:r>
    </w:p>
    <w:p w14:paraId="59BE5835" w14:textId="77777777" w:rsidR="004738CD" w:rsidRPr="00305051" w:rsidRDefault="004738CD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34B97B31" w14:textId="77777777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top</w:t>
      </w:r>
      <w:r w:rsidRPr="00305051">
        <w:rPr>
          <w:rFonts w:ascii="Tahoma" w:hAnsi="Tahoma"/>
          <w:color w:val="000000"/>
        </w:rPr>
        <w:t xml:space="preserve"> 3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country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pickups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(*)</w:t>
      </w:r>
    </w:p>
    <w:p w14:paraId="4AB7D46D" w14:textId="150A0A27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creditcards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</w:p>
    <w:p w14:paraId="095D3A55" w14:textId="1E786011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</w:p>
    <w:p w14:paraId="58939576" w14:textId="35A814A8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shippingtype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00"/>
        </w:rPr>
        <w:t>'pick up'</w:t>
      </w:r>
      <w:r w:rsidRPr="00305051">
        <w:rPr>
          <w:rFonts w:ascii="Tahoma" w:hAnsi="Tahoma"/>
          <w:color w:val="000000"/>
        </w:rPr>
        <w:t xml:space="preserve"> </w:t>
      </w:r>
    </w:p>
    <w:p w14:paraId="30D9ADC1" w14:textId="1E5BE440" w:rsidR="00AF040F" w:rsidRPr="00305051" w:rsidRDefault="00AF040F" w:rsidP="00AF040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country</w:t>
      </w:r>
    </w:p>
    <w:p w14:paraId="1B94E61C" w14:textId="05046B3C" w:rsidR="00AF040F" w:rsidRPr="00305051" w:rsidRDefault="00AF040F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color w:val="0000FF"/>
          <w:rtl/>
        </w:rPr>
      </w:pP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pickups </w:t>
      </w:r>
      <w:r w:rsidRPr="00305051">
        <w:rPr>
          <w:rFonts w:ascii="Tahoma" w:hAnsi="Tahoma"/>
          <w:color w:val="0000FF"/>
        </w:rPr>
        <w:t>DESC</w:t>
      </w:r>
    </w:p>
    <w:p w14:paraId="512214C2" w14:textId="0C2D2E67" w:rsidR="004738CD" w:rsidRPr="00305051" w:rsidRDefault="004738CD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color w:val="0000FF"/>
          <w:rtl/>
        </w:rPr>
      </w:pPr>
      <w:r w:rsidRPr="00305051">
        <w:rPr>
          <w:rFonts w:ascii="Tahoma" w:hAnsi="Tahoma"/>
          <w:noProof/>
          <w:color w:val="000000"/>
        </w:rPr>
        <w:drawing>
          <wp:anchor distT="0" distB="0" distL="114300" distR="114300" simplePos="0" relativeHeight="251665408" behindDoc="1" locked="0" layoutInCell="1" allowOverlap="1" wp14:anchorId="71BF0C13" wp14:editId="503B5698">
            <wp:simplePos x="0" y="0"/>
            <wp:positionH relativeFrom="margin">
              <wp:posOffset>4435475</wp:posOffset>
            </wp:positionH>
            <wp:positionV relativeFrom="paragraph">
              <wp:posOffset>72390</wp:posOffset>
            </wp:positionV>
            <wp:extent cx="1687867" cy="1028700"/>
            <wp:effectExtent l="0" t="0" r="7620" b="0"/>
            <wp:wrapNone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867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0C79C" w14:textId="59ECC662" w:rsidR="004738CD" w:rsidRPr="00305051" w:rsidRDefault="004738CD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</w:p>
    <w:p w14:paraId="6B8384F6" w14:textId="2F90D458" w:rsidR="004738CD" w:rsidRPr="00305051" w:rsidRDefault="004738CD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</w:p>
    <w:p w14:paraId="622EFAED" w14:textId="3F5D3076" w:rsidR="004738CD" w:rsidRPr="00305051" w:rsidRDefault="004738CD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</w:p>
    <w:p w14:paraId="7518FAF3" w14:textId="5A60458B" w:rsidR="004738CD" w:rsidRPr="00305051" w:rsidRDefault="004738CD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</w:p>
    <w:p w14:paraId="3A58DCB5" w14:textId="7E17E537" w:rsidR="004738CD" w:rsidRPr="00305051" w:rsidRDefault="004738CD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</w:p>
    <w:p w14:paraId="75C16A89" w14:textId="1820F7D8" w:rsidR="004738CD" w:rsidRPr="00305051" w:rsidRDefault="004738CD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</w:p>
    <w:p w14:paraId="43D0C680" w14:textId="3B5BFCB5" w:rsidR="004738CD" w:rsidRPr="00305051" w:rsidRDefault="004738CD" w:rsidP="00AF040F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</w:p>
    <w:p w14:paraId="7BF2936D" w14:textId="77777777" w:rsidR="00796BED" w:rsidRPr="00305051" w:rsidRDefault="00796BED" w:rsidP="00796BED">
      <w:pPr>
        <w:pStyle w:val="Heading1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  <w:r w:rsidRPr="00305051">
        <w:rPr>
          <w:rFonts w:ascii="Tahoma" w:hAnsi="Tahoma" w:cs="Tahoma"/>
          <w:color w:val="4F81BD"/>
          <w:rtl/>
        </w:rPr>
        <w:lastRenderedPageBreak/>
        <w:t xml:space="preserve">שתי שאילתות </w:t>
      </w:r>
      <w:r w:rsidRPr="00305051">
        <w:rPr>
          <w:rFonts w:ascii="Tahoma" w:hAnsi="Tahoma" w:cs="Tahoma"/>
          <w:color w:val="4F81BD"/>
        </w:rPr>
        <w:t>SELECT</w:t>
      </w:r>
      <w:r w:rsidRPr="00305051">
        <w:rPr>
          <w:rFonts w:ascii="Tahoma" w:hAnsi="Tahoma" w:cs="Tahoma"/>
          <w:color w:val="4F81BD"/>
          <w:rtl/>
        </w:rPr>
        <w:t xml:space="preserve"> מקוננות (</w:t>
      </w:r>
      <w:r w:rsidRPr="00305051">
        <w:rPr>
          <w:rFonts w:ascii="Tahoma" w:hAnsi="Tahoma" w:cs="Tahoma"/>
          <w:color w:val="4F81BD"/>
        </w:rPr>
        <w:t>10%</w:t>
      </w:r>
      <w:r w:rsidRPr="00305051">
        <w:rPr>
          <w:rFonts w:ascii="Tahoma" w:hAnsi="Tahoma" w:cs="Tahoma"/>
          <w:color w:val="4F81BD"/>
          <w:rtl/>
        </w:rPr>
        <w:t>)</w:t>
      </w:r>
    </w:p>
    <w:p w14:paraId="4A3E46C3" w14:textId="7E740EC1" w:rsidR="00D269C3" w:rsidRDefault="00BF2BA8" w:rsidP="00522EBB">
      <w:pPr>
        <w:spacing w:after="120" w:line="240" w:lineRule="auto"/>
        <w:jc w:val="left"/>
        <w:rPr>
          <w:rFonts w:ascii="Tahoma" w:hAnsi="Tahoma"/>
          <w:rtl/>
        </w:rPr>
      </w:pPr>
      <w:r w:rsidRPr="00A60165">
        <w:rPr>
          <w:rFonts w:ascii="Tahoma" w:hAnsi="Tahoma"/>
          <w:u w:val="single"/>
          <w:rtl/>
        </w:rPr>
        <w:t>הרעיון העסקי</w:t>
      </w:r>
      <w:r w:rsidRPr="00305051">
        <w:rPr>
          <w:rFonts w:ascii="Tahoma" w:hAnsi="Tahoma"/>
          <w:rtl/>
        </w:rPr>
        <w:t xml:space="preserve">- החברה </w:t>
      </w:r>
      <w:r w:rsidR="00522EBB">
        <w:rPr>
          <w:rFonts w:ascii="Tahoma" w:hAnsi="Tahoma" w:hint="cs"/>
          <w:rtl/>
        </w:rPr>
        <w:t>רוצה לבדוק איזה אוסף בין שני אוספים יותר נמכר בכל מדינה כדי ללמוד מכך את העדפות של הלקוחות השונים לטובת שיתופי פעולה עם מעצבים עתידיים</w:t>
      </w:r>
      <w:r w:rsidRPr="00305051">
        <w:rPr>
          <w:rFonts w:ascii="Tahoma" w:hAnsi="Tahoma"/>
          <w:rtl/>
        </w:rPr>
        <w:t xml:space="preserve">. </w:t>
      </w:r>
    </w:p>
    <w:p w14:paraId="4566F13B" w14:textId="77777777" w:rsidR="00522EBB" w:rsidRPr="00305051" w:rsidRDefault="00522EBB" w:rsidP="00522EBB">
      <w:pPr>
        <w:spacing w:after="120" w:line="240" w:lineRule="auto"/>
        <w:jc w:val="left"/>
        <w:rPr>
          <w:rFonts w:ascii="Tahoma" w:hAnsi="Tahoma"/>
          <w:rtl/>
        </w:rPr>
      </w:pPr>
    </w:p>
    <w:p w14:paraId="490303F7" w14:textId="7777777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b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country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bergamo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fermo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gap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bergamo </w:t>
      </w:r>
      <w:r w:rsidRPr="00305051">
        <w:rPr>
          <w:rFonts w:ascii="Tahoma" w:hAnsi="Tahoma"/>
          <w:color w:val="808080"/>
        </w:rPr>
        <w:t>-</w:t>
      </w:r>
      <w:r w:rsidRPr="00305051">
        <w:rPr>
          <w:rFonts w:ascii="Tahoma" w:hAnsi="Tahoma"/>
          <w:color w:val="000000"/>
        </w:rPr>
        <w:t xml:space="preserve"> fermo</w:t>
      </w:r>
    </w:p>
    <w:p w14:paraId="13BBF566" w14:textId="7777777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 xml:space="preserve">from </w:t>
      </w:r>
      <w:r w:rsidRPr="00305051">
        <w:rPr>
          <w:rFonts w:ascii="Tahoma" w:hAnsi="Tahoma"/>
          <w:color w:val="808080"/>
        </w:rPr>
        <w:t>(</w:t>
      </w:r>
    </w:p>
    <w:p w14:paraId="2CC1F54A" w14:textId="7777777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Country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fermo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quantity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 </w:t>
      </w:r>
    </w:p>
    <w:p w14:paraId="27EBEA4E" w14:textId="7777777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furnitures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f</w:t>
      </w:r>
    </w:p>
    <w:p w14:paraId="208884AF" w14:textId="6D8612DD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[Contains]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</w:p>
    <w:p w14:paraId="3056F8F4" w14:textId="7777777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OrderID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</w:p>
    <w:p w14:paraId="13997825" w14:textId="61953CA4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FF"/>
        </w:rPr>
        <w:t>collection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00"/>
        </w:rPr>
        <w:t>'fermo'</w:t>
      </w:r>
    </w:p>
    <w:p w14:paraId="01A2CC35" w14:textId="7777777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Country</w:t>
      </w:r>
    </w:p>
    <w:p w14:paraId="5D80B989" w14:textId="6853CD5B" w:rsidR="00BF2BA8" w:rsidRPr="00305051" w:rsidRDefault="00522EBB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4866ED33" wp14:editId="75096CB7">
            <wp:simplePos x="0" y="0"/>
            <wp:positionH relativeFrom="margin">
              <wp:posOffset>3584189</wp:posOffset>
            </wp:positionH>
            <wp:positionV relativeFrom="paragraph">
              <wp:posOffset>3755</wp:posOffset>
            </wp:positionV>
            <wp:extent cx="2126164" cy="1257409"/>
            <wp:effectExtent l="0" t="0" r="7620" b="0"/>
            <wp:wrapNone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BA8" w:rsidRPr="00305051">
        <w:rPr>
          <w:rFonts w:ascii="Tahoma" w:hAnsi="Tahoma"/>
          <w:color w:val="808080"/>
        </w:rPr>
        <w:t>)</w:t>
      </w:r>
      <w:r w:rsidR="00BF2BA8" w:rsidRPr="00305051">
        <w:rPr>
          <w:rFonts w:ascii="Tahoma" w:hAnsi="Tahoma"/>
          <w:color w:val="0000FF"/>
        </w:rPr>
        <w:t>as</w:t>
      </w:r>
      <w:r w:rsidR="00BF2BA8" w:rsidRPr="00305051">
        <w:rPr>
          <w:rFonts w:ascii="Tahoma" w:hAnsi="Tahoma"/>
          <w:color w:val="000000"/>
        </w:rPr>
        <w:t xml:space="preserve"> a  </w:t>
      </w:r>
      <w:r w:rsidR="00BF2BA8" w:rsidRPr="00305051">
        <w:rPr>
          <w:rFonts w:ascii="Tahoma" w:hAnsi="Tahoma"/>
          <w:color w:val="808080"/>
        </w:rPr>
        <w:t>join(</w:t>
      </w:r>
    </w:p>
    <w:p w14:paraId="2E5AA406" w14:textId="7777777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Country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808080"/>
        </w:rPr>
        <w:t>(*)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bergamo</w:t>
      </w:r>
    </w:p>
    <w:p w14:paraId="665344A8" w14:textId="5280B9E8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furnitures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f </w:t>
      </w:r>
    </w:p>
    <w:p w14:paraId="237DD001" w14:textId="67718746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[Contains]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</w:p>
    <w:p w14:paraId="2CA16A37" w14:textId="4D154C41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OrderID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</w:p>
    <w:p w14:paraId="47748E21" w14:textId="7F68442D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FF"/>
        </w:rPr>
        <w:t>collection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00"/>
        </w:rPr>
        <w:t>'bergamo'</w:t>
      </w:r>
    </w:p>
    <w:p w14:paraId="5D7D7322" w14:textId="35B386FF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Country</w:t>
      </w:r>
    </w:p>
    <w:p w14:paraId="6DE5642F" w14:textId="62FB936E" w:rsidR="00BF2BA8" w:rsidRPr="00305051" w:rsidRDefault="00BF2BA8" w:rsidP="00BF2BA8">
      <w:pPr>
        <w:spacing w:after="120" w:line="240" w:lineRule="auto"/>
        <w:jc w:val="right"/>
        <w:rPr>
          <w:rFonts w:ascii="Tahoma" w:hAnsi="Tahoma"/>
          <w:rtl/>
        </w:rPr>
      </w:pP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b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a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Country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>b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Country</w:t>
      </w:r>
    </w:p>
    <w:p w14:paraId="40F858D0" w14:textId="295F68E3" w:rsidR="00BF76FF" w:rsidRPr="00305051" w:rsidRDefault="00BF76FF" w:rsidP="0032114F">
      <w:pPr>
        <w:pStyle w:val="Heading2"/>
        <w:tabs>
          <w:tab w:val="right" w:pos="8640"/>
        </w:tabs>
        <w:spacing w:before="0" w:after="120" w:line="240" w:lineRule="auto"/>
        <w:rPr>
          <w:rFonts w:ascii="Tahoma" w:hAnsi="Tahoma" w:cs="Tahoma"/>
          <w:rtl/>
        </w:rPr>
      </w:pPr>
    </w:p>
    <w:p w14:paraId="22B38CAB" w14:textId="35020CDE" w:rsidR="00522EBB" w:rsidRDefault="00BF2BA8" w:rsidP="00522EBB">
      <w:pPr>
        <w:jc w:val="left"/>
        <w:rPr>
          <w:rFonts w:ascii="Tahoma" w:hAnsi="Tahoma"/>
          <w:rtl/>
        </w:rPr>
      </w:pPr>
      <w:r w:rsidRPr="00A60165">
        <w:rPr>
          <w:rFonts w:ascii="Tahoma" w:hAnsi="Tahoma"/>
          <w:u w:val="single"/>
          <w:rtl/>
        </w:rPr>
        <w:t>הרעיון העסקי</w:t>
      </w:r>
      <w:r w:rsidRPr="00305051">
        <w:rPr>
          <w:rFonts w:ascii="Tahoma" w:hAnsi="Tahoma"/>
          <w:rtl/>
        </w:rPr>
        <w:t xml:space="preserve">- החברה מעוניינת לדעת באיזה </w:t>
      </w:r>
      <w:r w:rsidR="00522EBB">
        <w:rPr>
          <w:rFonts w:ascii="Tahoma" w:hAnsi="Tahoma" w:hint="cs"/>
          <w:rtl/>
        </w:rPr>
        <w:t>מדינות</w:t>
      </w:r>
      <w:r w:rsidRPr="00305051">
        <w:rPr>
          <w:rFonts w:ascii="Tahoma" w:hAnsi="Tahoma"/>
          <w:rtl/>
        </w:rPr>
        <w:t xml:space="preserve"> </w:t>
      </w:r>
      <w:r w:rsidR="00522EBB">
        <w:rPr>
          <w:rFonts w:ascii="Tahoma" w:hAnsi="Tahoma" w:hint="cs"/>
          <w:rtl/>
        </w:rPr>
        <w:t>מכרו</w:t>
      </w:r>
      <w:r w:rsidRPr="00305051">
        <w:rPr>
          <w:rFonts w:ascii="Tahoma" w:hAnsi="Tahoma"/>
          <w:rtl/>
        </w:rPr>
        <w:t xml:space="preserve"> </w:t>
      </w:r>
      <w:r w:rsidR="00522EBB">
        <w:rPr>
          <w:rFonts w:ascii="Tahoma" w:hAnsi="Tahoma" w:hint="cs"/>
          <w:rtl/>
        </w:rPr>
        <w:t>ליותר לקוחות יחודיים (לא לקוח חוזר) והשאילת</w:t>
      </w:r>
      <w:r w:rsidR="000F0147">
        <w:rPr>
          <w:rFonts w:ascii="Tahoma" w:hAnsi="Tahoma" w:hint="cs"/>
          <w:rtl/>
        </w:rPr>
        <w:t>ה</w:t>
      </w:r>
      <w:r w:rsidR="00522EBB">
        <w:rPr>
          <w:rFonts w:ascii="Tahoma" w:hAnsi="Tahoma" w:hint="cs"/>
          <w:rtl/>
        </w:rPr>
        <w:t xml:space="preserve"> מציגה את המדינות שנמצאות מעל הממוצע העולמי לטובות חלוקת בונוס לעובדים במדינה</w:t>
      </w:r>
      <w:r w:rsidRPr="00305051">
        <w:rPr>
          <w:rFonts w:ascii="Tahoma" w:hAnsi="Tahoma"/>
          <w:rtl/>
        </w:rPr>
        <w:t>.</w:t>
      </w:r>
    </w:p>
    <w:p w14:paraId="7E18A51B" w14:textId="77777777" w:rsidR="00522EBB" w:rsidRPr="00305051" w:rsidRDefault="00522EBB" w:rsidP="00522EBB">
      <w:pPr>
        <w:jc w:val="left"/>
        <w:rPr>
          <w:rFonts w:ascii="Tahoma" w:hAnsi="Tahoma"/>
          <w:rtl/>
        </w:rPr>
      </w:pPr>
    </w:p>
    <w:p w14:paraId="577F8AC9" w14:textId="7777777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Country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distinct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total</w:t>
      </w:r>
    </w:p>
    <w:p w14:paraId="52FC15C3" w14:textId="7777777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creditcards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</w:p>
    <w:p w14:paraId="2BDBC464" w14:textId="7A732351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cardnumber </w:t>
      </w:r>
    </w:p>
    <w:p w14:paraId="2909EF0B" w14:textId="08E45093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year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OrderDate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2020</w:t>
      </w:r>
    </w:p>
    <w:p w14:paraId="7D24541B" w14:textId="74F7E5C0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Country </w:t>
      </w:r>
    </w:p>
    <w:p w14:paraId="75BB8B36" w14:textId="1DA40836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 xml:space="preserve">having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av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FF00FF"/>
        </w:rPr>
        <w:t>AVG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a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total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</w:p>
    <w:p w14:paraId="36D89D1D" w14:textId="01276FA7" w:rsidR="00BF2BA8" w:rsidRPr="00305051" w:rsidRDefault="00522EBB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noProof/>
          <w:color w:val="000000"/>
        </w:rPr>
        <w:drawing>
          <wp:anchor distT="0" distB="0" distL="114300" distR="114300" simplePos="0" relativeHeight="251669504" behindDoc="1" locked="0" layoutInCell="1" allowOverlap="1" wp14:anchorId="73AE6764" wp14:editId="5073017E">
            <wp:simplePos x="0" y="0"/>
            <wp:positionH relativeFrom="margin">
              <wp:posOffset>4445193</wp:posOffset>
            </wp:positionH>
            <wp:positionV relativeFrom="paragraph">
              <wp:posOffset>2070</wp:posOffset>
            </wp:positionV>
            <wp:extent cx="1606670" cy="946150"/>
            <wp:effectExtent l="0" t="0" r="0" b="6350"/>
            <wp:wrapNone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667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BA8" w:rsidRPr="00305051">
        <w:rPr>
          <w:rFonts w:ascii="Tahoma" w:hAnsi="Tahoma"/>
          <w:color w:val="0000FF"/>
        </w:rPr>
        <w:t>from</w:t>
      </w:r>
      <w:r w:rsidR="00BF2BA8" w:rsidRPr="00305051">
        <w:rPr>
          <w:rFonts w:ascii="Tahoma" w:hAnsi="Tahoma"/>
          <w:color w:val="808080"/>
        </w:rPr>
        <w:t>(</w:t>
      </w:r>
    </w:p>
    <w:p w14:paraId="2F103D2C" w14:textId="2C90D890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Country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distinct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total</w:t>
      </w:r>
    </w:p>
    <w:p w14:paraId="1D07A072" w14:textId="53D31B27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creditcards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</w:p>
    <w:p w14:paraId="48A2F8A0" w14:textId="5EF87131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cardnumber </w:t>
      </w:r>
    </w:p>
    <w:p w14:paraId="2F28E958" w14:textId="52F0CF7E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year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OrderDate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2020</w:t>
      </w:r>
    </w:p>
    <w:p w14:paraId="4F8C98EE" w14:textId="07571E60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Country </w:t>
      </w:r>
    </w:p>
    <w:p w14:paraId="5FD3B2A2" w14:textId="1716DBEC" w:rsidR="00BF2BA8" w:rsidRPr="00305051" w:rsidRDefault="00BF2BA8" w:rsidP="00BF2BA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a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&lt;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distinct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)</w:t>
      </w:r>
    </w:p>
    <w:p w14:paraId="49CD2639" w14:textId="60F306B3" w:rsidR="00BF2BA8" w:rsidRDefault="00BF2BA8" w:rsidP="00BF2BA8">
      <w:pPr>
        <w:rPr>
          <w:rFonts w:ascii="Tahoma" w:hAnsi="Tahoma"/>
          <w:rtl/>
        </w:rPr>
      </w:pPr>
    </w:p>
    <w:p w14:paraId="6654E13C" w14:textId="166DC155" w:rsidR="00522EBB" w:rsidRDefault="00522EBB" w:rsidP="00BF2BA8">
      <w:pPr>
        <w:rPr>
          <w:rFonts w:ascii="Tahoma" w:hAnsi="Tahoma"/>
          <w:rtl/>
        </w:rPr>
      </w:pPr>
    </w:p>
    <w:p w14:paraId="0B9E8B1C" w14:textId="77777777" w:rsidR="00522EBB" w:rsidRPr="00305051" w:rsidRDefault="00522EBB" w:rsidP="00BF2BA8">
      <w:pPr>
        <w:rPr>
          <w:rFonts w:ascii="Tahoma" w:hAnsi="Tahoma"/>
        </w:rPr>
      </w:pPr>
    </w:p>
    <w:p w14:paraId="391F2727" w14:textId="5D7339D3" w:rsidR="004570C6" w:rsidRPr="00305051" w:rsidRDefault="004570C6" w:rsidP="00D77C56">
      <w:pPr>
        <w:pStyle w:val="Heading1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  <w:r w:rsidRPr="00305051">
        <w:rPr>
          <w:rFonts w:ascii="Tahoma" w:hAnsi="Tahoma" w:cs="Tahoma"/>
          <w:color w:val="4F81BD"/>
          <w:rtl/>
        </w:rPr>
        <w:lastRenderedPageBreak/>
        <w:t>שתי שאילתות מקוננות תוך שימוש במרכיבים נוספים</w:t>
      </w:r>
      <w:r w:rsidR="002E5F74" w:rsidRPr="00305051">
        <w:rPr>
          <w:rFonts w:ascii="Tahoma" w:hAnsi="Tahoma" w:cs="Tahoma"/>
          <w:color w:val="4F81BD"/>
          <w:rtl/>
        </w:rPr>
        <w:t xml:space="preserve"> (</w:t>
      </w:r>
      <w:r w:rsidRPr="00305051">
        <w:rPr>
          <w:rFonts w:ascii="Tahoma" w:hAnsi="Tahoma" w:cs="Tahoma"/>
          <w:color w:val="4F81BD"/>
        </w:rPr>
        <w:t>10%</w:t>
      </w:r>
      <w:r w:rsidR="002E5F74" w:rsidRPr="00305051">
        <w:rPr>
          <w:rFonts w:ascii="Tahoma" w:hAnsi="Tahoma" w:cs="Tahoma"/>
          <w:color w:val="4F81BD"/>
          <w:rtl/>
        </w:rPr>
        <w:t>)</w:t>
      </w:r>
    </w:p>
    <w:p w14:paraId="287E3702" w14:textId="5CCE23DF" w:rsidR="00463564" w:rsidRPr="00A60165" w:rsidRDefault="00463564" w:rsidP="00463564">
      <w:pPr>
        <w:rPr>
          <w:rFonts w:ascii="Tahoma" w:hAnsi="Tahoma"/>
          <w:b/>
          <w:bCs/>
          <w:u w:val="single"/>
          <w:rtl/>
        </w:rPr>
      </w:pPr>
      <w:r w:rsidRPr="00A60165">
        <w:rPr>
          <w:rFonts w:ascii="Tahoma" w:hAnsi="Tahoma"/>
          <w:b/>
          <w:bCs/>
          <w:u w:val="single"/>
          <w:rtl/>
        </w:rPr>
        <w:t xml:space="preserve">שאילתת </w:t>
      </w:r>
      <w:r w:rsidRPr="00A60165">
        <w:rPr>
          <w:rFonts w:ascii="Tahoma" w:hAnsi="Tahoma"/>
          <w:b/>
          <w:bCs/>
          <w:u w:val="single"/>
        </w:rPr>
        <w:t>UPDATE</w:t>
      </w:r>
    </w:p>
    <w:p w14:paraId="548E745A" w14:textId="65011464" w:rsidR="00463564" w:rsidRPr="00305051" w:rsidRDefault="00463564" w:rsidP="00522EBB">
      <w:pPr>
        <w:jc w:val="left"/>
        <w:rPr>
          <w:rFonts w:ascii="Tahoma" w:hAnsi="Tahoma"/>
          <w:rtl/>
        </w:rPr>
      </w:pPr>
      <w:r w:rsidRPr="00A60165">
        <w:rPr>
          <w:rFonts w:ascii="Tahoma" w:hAnsi="Tahoma"/>
          <w:u w:val="single"/>
          <w:rtl/>
        </w:rPr>
        <w:t>רעיון עסקי</w:t>
      </w:r>
      <w:r w:rsidRPr="00305051">
        <w:rPr>
          <w:rFonts w:ascii="Tahoma" w:hAnsi="Tahoma"/>
          <w:rtl/>
        </w:rPr>
        <w:t xml:space="preserve">- החברה החליטה </w:t>
      </w:r>
      <w:r w:rsidR="00AE4FA3" w:rsidRPr="00305051">
        <w:rPr>
          <w:rFonts w:ascii="Tahoma" w:hAnsi="Tahoma"/>
          <w:rtl/>
        </w:rPr>
        <w:t xml:space="preserve">לתת </w:t>
      </w:r>
      <w:r w:rsidRPr="00305051">
        <w:rPr>
          <w:rFonts w:ascii="Tahoma" w:hAnsi="Tahoma"/>
          <w:rtl/>
        </w:rPr>
        <w:t>לכל לקוח</w:t>
      </w:r>
      <w:r w:rsidR="0019619D">
        <w:rPr>
          <w:rFonts w:ascii="Tahoma" w:hAnsi="Tahoma" w:hint="cs"/>
          <w:rtl/>
        </w:rPr>
        <w:t xml:space="preserve"> מטבע לשימוש באתר שהוא מחושב כך- בשביל לקבל מטבע אחד צריך לקנות ב10$ באתר הצבירה גם מתבצעת על ההזמנות הקודמות של הלקוח עקב מבצע השקה</w:t>
      </w:r>
      <w:r w:rsidR="00AE4FA3" w:rsidRPr="00305051">
        <w:rPr>
          <w:rFonts w:ascii="Tahoma" w:hAnsi="Tahoma"/>
          <w:rtl/>
        </w:rPr>
        <w:t>.</w:t>
      </w:r>
    </w:p>
    <w:p w14:paraId="5B58C6F4" w14:textId="77777777" w:rsidR="004738CD" w:rsidRPr="00305051" w:rsidRDefault="004738CD" w:rsidP="00522EBB">
      <w:pPr>
        <w:jc w:val="left"/>
        <w:rPr>
          <w:rFonts w:ascii="Tahoma" w:hAnsi="Tahoma"/>
          <w:rtl/>
        </w:rPr>
      </w:pPr>
    </w:p>
    <w:p w14:paraId="23A763E9" w14:textId="23A7BD76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8000"/>
        </w:rPr>
        <w:t>-- ALTER TABLE Customers DROP COLUMN Fcoins</w:t>
      </w:r>
    </w:p>
    <w:p w14:paraId="7DF3854F" w14:textId="788656A0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alter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table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add</w:t>
      </w:r>
      <w:r w:rsidRPr="00305051">
        <w:rPr>
          <w:rFonts w:ascii="Tahoma" w:hAnsi="Tahoma"/>
          <w:color w:val="000000"/>
        </w:rPr>
        <w:t xml:space="preserve"> FCoins </w:t>
      </w:r>
      <w:r w:rsidRPr="00305051">
        <w:rPr>
          <w:rFonts w:ascii="Tahoma" w:hAnsi="Tahoma"/>
          <w:color w:val="0000FF"/>
        </w:rPr>
        <w:t>money</w:t>
      </w:r>
      <w:r w:rsidRPr="00305051">
        <w:rPr>
          <w:rFonts w:ascii="Tahoma" w:hAnsi="Tahoma"/>
          <w:color w:val="000000"/>
        </w:rPr>
        <w:t xml:space="preserve"> </w:t>
      </w:r>
    </w:p>
    <w:p w14:paraId="024E1579" w14:textId="5ADEF26D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089A7A7C" w14:textId="0E5AA799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FF00FF"/>
        </w:rPr>
        <w:t>update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set</w:t>
      </w:r>
      <w:r w:rsidRPr="00305051">
        <w:rPr>
          <w:rFonts w:ascii="Tahoma" w:hAnsi="Tahoma"/>
          <w:color w:val="000000"/>
        </w:rPr>
        <w:t xml:space="preserve"> Fcoins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</w:p>
    <w:p w14:paraId="29598B04" w14:textId="74D937B3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price</w:t>
      </w:r>
      <w:r w:rsidRPr="00305051">
        <w:rPr>
          <w:rFonts w:ascii="Tahoma" w:hAnsi="Tahoma"/>
          <w:color w:val="808080"/>
        </w:rPr>
        <w:t>)*</w:t>
      </w:r>
      <w:r w:rsidRPr="00305051">
        <w:rPr>
          <w:rFonts w:ascii="Tahoma" w:hAnsi="Tahoma"/>
          <w:color w:val="000000"/>
        </w:rPr>
        <w:t xml:space="preserve">0.1 </w:t>
      </w:r>
    </w:p>
    <w:p w14:paraId="6B36EA1D" w14:textId="48706492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CreditCards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CardNumber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</w:p>
    <w:p w14:paraId="34C04B0A" w14:textId="2505D664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Customers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Email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Email </w:t>
      </w:r>
    </w:p>
    <w:p w14:paraId="500BA176" w14:textId="1B3F716C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Email     </w:t>
      </w:r>
    </w:p>
    <w:p w14:paraId="693E1C1C" w14:textId="74F9CAB0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)</w:t>
      </w:r>
    </w:p>
    <w:p w14:paraId="0EC93BC3" w14:textId="0B3A2028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5906564B" w14:textId="3BB9FEF7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*</w:t>
      </w:r>
    </w:p>
    <w:p w14:paraId="63296CC3" w14:textId="04FE006E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</w:t>
      </w:r>
    </w:p>
    <w:p w14:paraId="473E55CC" w14:textId="56B813AC" w:rsidR="00AE4FA3" w:rsidRPr="00305051" w:rsidRDefault="00AE4FA3" w:rsidP="00AE4FA3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fcoins </w:t>
      </w:r>
      <w:r w:rsidRPr="00305051">
        <w:rPr>
          <w:rFonts w:ascii="Tahoma" w:hAnsi="Tahoma"/>
          <w:color w:val="0000FF"/>
        </w:rPr>
        <w:t>desc</w:t>
      </w:r>
    </w:p>
    <w:p w14:paraId="28DFA7A2" w14:textId="1C966D8F" w:rsidR="00AE4FA3" w:rsidRPr="00305051" w:rsidRDefault="00AE4FA3" w:rsidP="00463564">
      <w:pPr>
        <w:rPr>
          <w:rFonts w:ascii="Tahoma" w:hAnsi="Tahoma"/>
          <w:rtl/>
        </w:rPr>
      </w:pPr>
    </w:p>
    <w:p w14:paraId="4128B272" w14:textId="10B437AC" w:rsidR="005C5236" w:rsidRPr="00305051" w:rsidRDefault="005C5236" w:rsidP="00463564">
      <w:pPr>
        <w:rPr>
          <w:rFonts w:ascii="Tahoma" w:hAnsi="Tahoma"/>
          <w:rtl/>
        </w:rPr>
      </w:pPr>
      <w:r w:rsidRPr="00305051">
        <w:rPr>
          <w:rFonts w:ascii="Tahoma" w:hAnsi="Tahoma"/>
          <w:u w:val="single"/>
          <w:rtl/>
        </w:rPr>
        <w:t>אחרי העדכון</w:t>
      </w:r>
      <w:r w:rsidRPr="00305051">
        <w:rPr>
          <w:rFonts w:ascii="Tahoma" w:hAnsi="Tahoma"/>
          <w:rtl/>
        </w:rPr>
        <w:t xml:space="preserve">                                                                              </w:t>
      </w:r>
      <w:r w:rsidR="004738CD" w:rsidRPr="00305051">
        <w:rPr>
          <w:rFonts w:ascii="Tahoma" w:hAnsi="Tahoma"/>
          <w:rtl/>
        </w:rPr>
        <w:t xml:space="preserve">         </w:t>
      </w:r>
      <w:r w:rsidRPr="00305051">
        <w:rPr>
          <w:rFonts w:ascii="Tahoma" w:hAnsi="Tahoma"/>
          <w:rtl/>
        </w:rPr>
        <w:t xml:space="preserve">  </w:t>
      </w:r>
      <w:r w:rsidRPr="00305051">
        <w:rPr>
          <w:rFonts w:ascii="Tahoma" w:hAnsi="Tahoma"/>
          <w:u w:val="single"/>
          <w:rtl/>
        </w:rPr>
        <w:t>לפני העדכון</w:t>
      </w:r>
    </w:p>
    <w:p w14:paraId="6EE19531" w14:textId="26CF5FEB" w:rsidR="005C5236" w:rsidRPr="00305051" w:rsidRDefault="001537FA" w:rsidP="00AE3303">
      <w:pPr>
        <w:tabs>
          <w:tab w:val="left" w:pos="1075"/>
        </w:tabs>
        <w:spacing w:after="120" w:line="240" w:lineRule="auto"/>
        <w:rPr>
          <w:rFonts w:ascii="Tahoma" w:hAnsi="Tahoma"/>
          <w:rtl/>
        </w:rPr>
      </w:pPr>
      <w:r w:rsidRPr="00305051">
        <w:rPr>
          <w:rFonts w:ascii="Tahoma" w:hAnsi="Tahoma"/>
          <w:noProof/>
          <w:rtl/>
        </w:rPr>
        <w:drawing>
          <wp:anchor distT="0" distB="0" distL="114300" distR="114300" simplePos="0" relativeHeight="251692032" behindDoc="1" locked="0" layoutInCell="1" allowOverlap="1" wp14:anchorId="6C02976F" wp14:editId="03E66452">
            <wp:simplePos x="0" y="0"/>
            <wp:positionH relativeFrom="column">
              <wp:posOffset>3785870</wp:posOffset>
            </wp:positionH>
            <wp:positionV relativeFrom="paragraph">
              <wp:posOffset>5715</wp:posOffset>
            </wp:positionV>
            <wp:extent cx="2849880" cy="2118360"/>
            <wp:effectExtent l="0" t="0" r="7620" b="0"/>
            <wp:wrapNone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5236" w:rsidRPr="00305051">
        <w:rPr>
          <w:rFonts w:ascii="Tahoma" w:hAnsi="Tahoma"/>
          <w:noProof/>
          <w:color w:val="008000"/>
          <w:sz w:val="19"/>
          <w:szCs w:val="19"/>
        </w:rPr>
        <w:drawing>
          <wp:anchor distT="0" distB="0" distL="114300" distR="114300" simplePos="0" relativeHeight="251673600" behindDoc="1" locked="0" layoutInCell="1" allowOverlap="1" wp14:anchorId="3DB1F06E" wp14:editId="79179C31">
            <wp:simplePos x="0" y="0"/>
            <wp:positionH relativeFrom="margin">
              <wp:posOffset>-238076</wp:posOffset>
            </wp:positionH>
            <wp:positionV relativeFrom="paragraph">
              <wp:posOffset>107384</wp:posOffset>
            </wp:positionV>
            <wp:extent cx="2420815" cy="1632321"/>
            <wp:effectExtent l="0" t="0" r="0" b="6350"/>
            <wp:wrapNone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1852" cy="163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303" w:rsidRPr="00305051">
        <w:rPr>
          <w:rFonts w:ascii="Tahoma" w:hAnsi="Tahoma"/>
          <w:rtl/>
        </w:rPr>
        <w:tab/>
      </w:r>
    </w:p>
    <w:p w14:paraId="398C251C" w14:textId="40520D27" w:rsidR="005C5236" w:rsidRPr="00305051" w:rsidRDefault="005C5236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3AAB3EE4" w14:textId="5EFAE592" w:rsidR="005C5236" w:rsidRPr="00305051" w:rsidRDefault="005C5236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  <w:r w:rsidRPr="00305051">
        <w:rPr>
          <w:rFonts w:ascii="Tahoma" w:hAnsi="Tahoma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45F0E6" wp14:editId="3609C61D">
                <wp:simplePos x="0" y="0"/>
                <wp:positionH relativeFrom="column">
                  <wp:posOffset>2276524</wp:posOffset>
                </wp:positionH>
                <wp:positionV relativeFrom="paragraph">
                  <wp:posOffset>236513</wp:posOffset>
                </wp:positionV>
                <wp:extent cx="1465384" cy="386862"/>
                <wp:effectExtent l="0" t="19050" r="40005" b="3238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384" cy="38686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7B6D0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8" o:spid="_x0000_s1026" type="#_x0000_t13" style="position:absolute;margin-left:179.25pt;margin-top:18.6pt;width:115.4pt;height:30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" adj="18749" fillcolor="#4f81bd [3204]" strokecolor="#243f60 [1604]" strokeweight="2pt"/>
            </w:pict>
          </mc:Fallback>
        </mc:AlternateContent>
      </w:r>
    </w:p>
    <w:p w14:paraId="32F30BFA" w14:textId="77777777" w:rsidR="005C5236" w:rsidRPr="00305051" w:rsidRDefault="005C5236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19AFF306" w14:textId="77777777" w:rsidR="005C5236" w:rsidRPr="00305051" w:rsidRDefault="005C5236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56F109CF" w14:textId="77777777" w:rsidR="005C5236" w:rsidRPr="00305051" w:rsidRDefault="005C5236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6B4B01CF" w14:textId="77777777" w:rsidR="005C5236" w:rsidRPr="00305051" w:rsidRDefault="005C5236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6280A46C" w14:textId="77777777" w:rsidR="004738CD" w:rsidRPr="00305051" w:rsidRDefault="004738CD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74EBFB2F" w14:textId="77777777" w:rsidR="004738CD" w:rsidRPr="00305051" w:rsidRDefault="004738CD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367E7D32" w14:textId="77777777" w:rsidR="004738CD" w:rsidRPr="00305051" w:rsidRDefault="004738CD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62AA5119" w14:textId="77777777" w:rsidR="004738CD" w:rsidRPr="00305051" w:rsidRDefault="004738CD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0D05CC9F" w14:textId="77777777" w:rsidR="004738CD" w:rsidRPr="00305051" w:rsidRDefault="004738CD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1BBBA83C" w14:textId="77777777" w:rsidR="004738CD" w:rsidRPr="00305051" w:rsidRDefault="004738CD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56FEBD2C" w14:textId="77777777" w:rsidR="004738CD" w:rsidRPr="00305051" w:rsidRDefault="004738CD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0D9F4C01" w14:textId="77777777" w:rsidR="004738CD" w:rsidRPr="00305051" w:rsidRDefault="004738CD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2F6A3B47" w14:textId="38FAEE93" w:rsidR="00AE4FA3" w:rsidRPr="00A60165" w:rsidRDefault="00AE4FA3" w:rsidP="00AE4FA3">
      <w:pPr>
        <w:tabs>
          <w:tab w:val="right" w:pos="8640"/>
        </w:tabs>
        <w:spacing w:after="120" w:line="240" w:lineRule="auto"/>
        <w:rPr>
          <w:rFonts w:ascii="Tahoma" w:hAnsi="Tahoma"/>
          <w:b/>
          <w:bCs/>
          <w:u w:val="single"/>
          <w:rtl/>
        </w:rPr>
      </w:pPr>
      <w:r w:rsidRPr="00A60165">
        <w:rPr>
          <w:rFonts w:ascii="Tahoma" w:hAnsi="Tahoma"/>
          <w:b/>
          <w:bCs/>
          <w:u w:val="single"/>
          <w:rtl/>
        </w:rPr>
        <w:lastRenderedPageBreak/>
        <w:t>שאילתת חיסור</w:t>
      </w:r>
    </w:p>
    <w:p w14:paraId="597D5450" w14:textId="03EC5C53" w:rsidR="0099353B" w:rsidRPr="00305051" w:rsidRDefault="00AE4FA3" w:rsidP="0019619D">
      <w:pPr>
        <w:tabs>
          <w:tab w:val="right" w:pos="8640"/>
        </w:tabs>
        <w:spacing w:after="120" w:line="240" w:lineRule="auto"/>
        <w:jc w:val="left"/>
        <w:rPr>
          <w:rFonts w:ascii="Tahoma" w:hAnsi="Tahoma"/>
          <w:rtl/>
        </w:rPr>
      </w:pPr>
      <w:r w:rsidRPr="00A60165">
        <w:rPr>
          <w:rFonts w:ascii="Tahoma" w:hAnsi="Tahoma"/>
          <w:u w:val="single"/>
          <w:rtl/>
        </w:rPr>
        <w:t>רעיון עסקי</w:t>
      </w:r>
      <w:r w:rsidRPr="00305051">
        <w:rPr>
          <w:rFonts w:ascii="Tahoma" w:hAnsi="Tahoma"/>
          <w:rtl/>
        </w:rPr>
        <w:t xml:space="preserve">- החברה מעוניינת לשלוח קופון </w:t>
      </w:r>
      <w:r w:rsidR="0019619D">
        <w:rPr>
          <w:rFonts w:ascii="Tahoma" w:hAnsi="Tahoma" w:hint="cs"/>
          <w:rtl/>
        </w:rPr>
        <w:t xml:space="preserve">הנחה </w:t>
      </w:r>
      <w:r w:rsidRPr="00305051">
        <w:rPr>
          <w:rFonts w:ascii="Tahoma" w:hAnsi="Tahoma"/>
          <w:rtl/>
        </w:rPr>
        <w:t>להזמנות לכל הלקוחות שסימנו לפחות שני פריטים במועדפים</w:t>
      </w:r>
      <w:r w:rsidR="0099353B" w:rsidRPr="00305051">
        <w:rPr>
          <w:rFonts w:ascii="Tahoma" w:hAnsi="Tahoma"/>
          <w:rtl/>
        </w:rPr>
        <w:t xml:space="preserve"> ו</w:t>
      </w:r>
      <w:r w:rsidR="0019619D">
        <w:rPr>
          <w:rFonts w:ascii="Tahoma" w:hAnsi="Tahoma" w:hint="cs"/>
          <w:rtl/>
        </w:rPr>
        <w:t>אך הם מעולם עוד לא ביצעו הזמנה באתר כדי לדחוף אותם לקניה</w:t>
      </w:r>
      <w:r w:rsidR="0099353B" w:rsidRPr="00305051">
        <w:rPr>
          <w:rFonts w:ascii="Tahoma" w:hAnsi="Tahoma"/>
          <w:rtl/>
        </w:rPr>
        <w:t>.</w:t>
      </w:r>
    </w:p>
    <w:p w14:paraId="3057FFEA" w14:textId="135797E4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*</w:t>
      </w:r>
    </w:p>
    <w:p w14:paraId="3B018B73" w14:textId="77777777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</w:p>
    <w:p w14:paraId="454F93A4" w14:textId="77777777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 xml:space="preserve">where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cu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)</w:t>
      </w:r>
    </w:p>
    <w:p w14:paraId="18DFE4C1" w14:textId="015F41C0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     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cu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Favorites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f </w:t>
      </w:r>
      <w:r w:rsidR="00842F2B" w:rsidRPr="00305051">
        <w:rPr>
          <w:rFonts w:ascii="Tahoma" w:hAnsi="Tahoma"/>
          <w:color w:val="000000"/>
          <w:rtl/>
        </w:rPr>
        <w:br/>
        <w:t xml:space="preserve">      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cu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Email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</w:p>
    <w:p w14:paraId="60578259" w14:textId="047EDEBF" w:rsidR="0099353B" w:rsidRPr="00305051" w:rsidRDefault="00842F2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  <w:rtl/>
        </w:rPr>
        <w:t xml:space="preserve">      </w:t>
      </w:r>
      <w:r w:rsidR="0099353B" w:rsidRPr="00305051">
        <w:rPr>
          <w:rFonts w:ascii="Tahoma" w:hAnsi="Tahoma"/>
          <w:color w:val="000000"/>
        </w:rPr>
        <w:t xml:space="preserve"> </w:t>
      </w:r>
      <w:r w:rsidR="0099353B" w:rsidRPr="00305051">
        <w:rPr>
          <w:rFonts w:ascii="Tahoma" w:hAnsi="Tahoma"/>
          <w:color w:val="0000FF"/>
        </w:rPr>
        <w:t>where</w:t>
      </w:r>
      <w:r w:rsidR="0099353B" w:rsidRPr="00305051">
        <w:rPr>
          <w:rFonts w:ascii="Tahoma" w:hAnsi="Tahoma"/>
          <w:color w:val="000000"/>
        </w:rPr>
        <w:t xml:space="preserve"> cu</w:t>
      </w:r>
      <w:r w:rsidR="0099353B" w:rsidRPr="00305051">
        <w:rPr>
          <w:rFonts w:ascii="Tahoma" w:hAnsi="Tahoma"/>
          <w:color w:val="808080"/>
        </w:rPr>
        <w:t>.</w:t>
      </w:r>
      <w:r w:rsidR="0099353B" w:rsidRPr="00305051">
        <w:rPr>
          <w:rFonts w:ascii="Tahoma" w:hAnsi="Tahoma"/>
          <w:color w:val="000000"/>
        </w:rPr>
        <w:t xml:space="preserve">Email </w:t>
      </w:r>
      <w:r w:rsidR="0099353B" w:rsidRPr="00305051">
        <w:rPr>
          <w:rFonts w:ascii="Tahoma" w:hAnsi="Tahoma"/>
          <w:color w:val="808080"/>
        </w:rPr>
        <w:t>=</w:t>
      </w:r>
      <w:r w:rsidR="0099353B" w:rsidRPr="00305051">
        <w:rPr>
          <w:rFonts w:ascii="Tahoma" w:hAnsi="Tahoma"/>
          <w:color w:val="000000"/>
        </w:rPr>
        <w:t xml:space="preserve"> c</w:t>
      </w:r>
      <w:r w:rsidR="0099353B" w:rsidRPr="00305051">
        <w:rPr>
          <w:rFonts w:ascii="Tahoma" w:hAnsi="Tahoma"/>
          <w:color w:val="808080"/>
        </w:rPr>
        <w:t>.</w:t>
      </w:r>
      <w:r w:rsidR="0099353B" w:rsidRPr="00305051">
        <w:rPr>
          <w:rFonts w:ascii="Tahoma" w:hAnsi="Tahoma"/>
          <w:color w:val="000000"/>
        </w:rPr>
        <w:t>Email</w:t>
      </w:r>
    </w:p>
    <w:p w14:paraId="1830800E" w14:textId="42788611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  <w:t xml:space="preserve">   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&gt;</w:t>
      </w:r>
      <w:r w:rsidRPr="00305051">
        <w:rPr>
          <w:rFonts w:ascii="Tahoma" w:hAnsi="Tahoma"/>
          <w:color w:val="000000"/>
        </w:rPr>
        <w:t xml:space="preserve"> 2 </w:t>
      </w:r>
    </w:p>
    <w:p w14:paraId="17AD45E5" w14:textId="71697014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except</w:t>
      </w:r>
      <w:r w:rsidRPr="00305051">
        <w:rPr>
          <w:rFonts w:ascii="Tahoma" w:hAnsi="Tahoma"/>
          <w:color w:val="000000"/>
        </w:rPr>
        <w:t xml:space="preserve"> </w:t>
      </w:r>
    </w:p>
    <w:p w14:paraId="6D5F2D7E" w14:textId="41DF50C6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firstName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lastName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phone</w:t>
      </w:r>
    </w:p>
    <w:p w14:paraId="776129AA" w14:textId="77777777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creditcards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</w:p>
    <w:p w14:paraId="6588585D" w14:textId="0E9AA529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</w:p>
    <w:p w14:paraId="3AB2E07F" w14:textId="041031C5" w:rsidR="0099353B" w:rsidRPr="00305051" w:rsidRDefault="0099353B" w:rsidP="0099353B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firstName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lastName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phone</w:t>
      </w:r>
    </w:p>
    <w:p w14:paraId="1EDFE5C8" w14:textId="073D760B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</w:p>
    <w:p w14:paraId="357A4191" w14:textId="226AB2CA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  <w:r w:rsidRPr="00305051">
        <w:rPr>
          <w:rFonts w:ascii="Tahoma" w:hAnsi="Tahoma"/>
          <w:noProof/>
          <w:color w:val="000000"/>
        </w:rPr>
        <w:drawing>
          <wp:anchor distT="0" distB="0" distL="114300" distR="114300" simplePos="0" relativeHeight="251676672" behindDoc="1" locked="0" layoutInCell="1" allowOverlap="1" wp14:anchorId="0CD4F395" wp14:editId="52742CC5">
            <wp:simplePos x="0" y="0"/>
            <wp:positionH relativeFrom="column">
              <wp:posOffset>3526155</wp:posOffset>
            </wp:positionH>
            <wp:positionV relativeFrom="paragraph">
              <wp:posOffset>6350</wp:posOffset>
            </wp:positionV>
            <wp:extent cx="2606040" cy="1740535"/>
            <wp:effectExtent l="0" t="0" r="3810" b="0"/>
            <wp:wrapNone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E68A3" w14:textId="39E85273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</w:p>
    <w:p w14:paraId="103CEDDB" w14:textId="6EF5BAD5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</w:p>
    <w:p w14:paraId="48D9FFD0" w14:textId="18E03EF5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</w:p>
    <w:p w14:paraId="6A3B5275" w14:textId="10DF277C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</w:p>
    <w:p w14:paraId="5AE6B0F7" w14:textId="5F1FDF41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</w:p>
    <w:p w14:paraId="64C498A7" w14:textId="652128EA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</w:p>
    <w:p w14:paraId="442B8893" w14:textId="55235B00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  <w:rtl/>
        </w:rPr>
      </w:pPr>
    </w:p>
    <w:p w14:paraId="4866E28B" w14:textId="77777777" w:rsidR="001537FA" w:rsidRPr="00305051" w:rsidRDefault="001537FA" w:rsidP="001537FA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4B20A599" w14:textId="7259A242" w:rsidR="00BF76FF" w:rsidRPr="00305051" w:rsidRDefault="00BF76FF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73B2A4A0" w14:textId="19B1668D" w:rsidR="001537FA" w:rsidRDefault="001537FA" w:rsidP="00AE4FA3">
      <w:pPr>
        <w:tabs>
          <w:tab w:val="right" w:pos="8640"/>
        </w:tabs>
        <w:spacing w:after="120" w:line="240" w:lineRule="auto"/>
        <w:rPr>
          <w:rFonts w:ascii="Tahoma" w:hAnsi="Tahoma"/>
        </w:rPr>
      </w:pPr>
    </w:p>
    <w:p w14:paraId="45B7E82B" w14:textId="3B529542" w:rsidR="000953EB" w:rsidRDefault="000953EB" w:rsidP="00AE4FA3">
      <w:pPr>
        <w:tabs>
          <w:tab w:val="right" w:pos="8640"/>
        </w:tabs>
        <w:spacing w:after="120" w:line="240" w:lineRule="auto"/>
        <w:rPr>
          <w:rFonts w:ascii="Tahoma" w:hAnsi="Tahoma"/>
        </w:rPr>
      </w:pPr>
    </w:p>
    <w:p w14:paraId="6A34E46F" w14:textId="0A2C5FE7" w:rsidR="000953EB" w:rsidRDefault="000953EB" w:rsidP="00AE4FA3">
      <w:pPr>
        <w:tabs>
          <w:tab w:val="right" w:pos="8640"/>
        </w:tabs>
        <w:spacing w:after="120" w:line="240" w:lineRule="auto"/>
        <w:rPr>
          <w:rFonts w:ascii="Tahoma" w:hAnsi="Tahoma"/>
        </w:rPr>
      </w:pPr>
    </w:p>
    <w:p w14:paraId="6367D1C5" w14:textId="20E75CE4" w:rsidR="000953EB" w:rsidRDefault="000953EB" w:rsidP="00AE4FA3">
      <w:pPr>
        <w:tabs>
          <w:tab w:val="right" w:pos="8640"/>
        </w:tabs>
        <w:spacing w:after="120" w:line="240" w:lineRule="auto"/>
        <w:rPr>
          <w:rFonts w:ascii="Tahoma" w:hAnsi="Tahoma"/>
        </w:rPr>
      </w:pPr>
    </w:p>
    <w:p w14:paraId="66E36700" w14:textId="3CF3527A" w:rsidR="000953EB" w:rsidRDefault="000953EB" w:rsidP="00AE4FA3">
      <w:pPr>
        <w:tabs>
          <w:tab w:val="right" w:pos="8640"/>
        </w:tabs>
        <w:spacing w:after="120" w:line="240" w:lineRule="auto"/>
        <w:rPr>
          <w:rFonts w:ascii="Tahoma" w:hAnsi="Tahoma"/>
        </w:rPr>
      </w:pPr>
    </w:p>
    <w:p w14:paraId="5DAFE63D" w14:textId="40209CC9" w:rsidR="000953EB" w:rsidRDefault="000953EB" w:rsidP="00AE4FA3">
      <w:pPr>
        <w:tabs>
          <w:tab w:val="right" w:pos="8640"/>
        </w:tabs>
        <w:spacing w:after="120" w:line="240" w:lineRule="auto"/>
        <w:rPr>
          <w:rFonts w:ascii="Tahoma" w:hAnsi="Tahoma"/>
        </w:rPr>
      </w:pPr>
    </w:p>
    <w:p w14:paraId="3E2B90B4" w14:textId="285B2062" w:rsidR="000953EB" w:rsidRDefault="000953EB" w:rsidP="00AE4FA3">
      <w:pPr>
        <w:tabs>
          <w:tab w:val="right" w:pos="8640"/>
        </w:tabs>
        <w:spacing w:after="120" w:line="240" w:lineRule="auto"/>
        <w:rPr>
          <w:rFonts w:ascii="Tahoma" w:hAnsi="Tahoma"/>
        </w:rPr>
      </w:pPr>
    </w:p>
    <w:p w14:paraId="4AF62505" w14:textId="5FF70D5A" w:rsidR="000953EB" w:rsidRDefault="000953EB" w:rsidP="00AE4FA3">
      <w:pPr>
        <w:tabs>
          <w:tab w:val="right" w:pos="8640"/>
        </w:tabs>
        <w:spacing w:after="120" w:line="240" w:lineRule="auto"/>
        <w:rPr>
          <w:rFonts w:ascii="Tahoma" w:hAnsi="Tahoma"/>
        </w:rPr>
      </w:pPr>
    </w:p>
    <w:p w14:paraId="23C81C0D" w14:textId="4EE8D6D8" w:rsidR="000953EB" w:rsidRDefault="000953EB" w:rsidP="00AE4FA3">
      <w:pPr>
        <w:tabs>
          <w:tab w:val="right" w:pos="8640"/>
        </w:tabs>
        <w:spacing w:after="120" w:line="240" w:lineRule="auto"/>
        <w:rPr>
          <w:rFonts w:ascii="Tahoma" w:hAnsi="Tahoma"/>
        </w:rPr>
      </w:pPr>
    </w:p>
    <w:p w14:paraId="5586F82E" w14:textId="77777777" w:rsidR="000953EB" w:rsidRPr="00305051" w:rsidRDefault="000953EB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0A208818" w14:textId="77777777" w:rsidR="001537FA" w:rsidRPr="00305051" w:rsidRDefault="001537FA" w:rsidP="00AE4FA3">
      <w:pPr>
        <w:tabs>
          <w:tab w:val="right" w:pos="8640"/>
        </w:tabs>
        <w:spacing w:after="120" w:line="240" w:lineRule="auto"/>
        <w:rPr>
          <w:rFonts w:ascii="Tahoma" w:hAnsi="Tahoma"/>
          <w:rtl/>
        </w:rPr>
      </w:pPr>
    </w:p>
    <w:p w14:paraId="29D8017D" w14:textId="21609B3C" w:rsidR="00FB218E" w:rsidRPr="00305051" w:rsidRDefault="00FB218E" w:rsidP="0032114F">
      <w:pPr>
        <w:pStyle w:val="Heading2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  <w:r w:rsidRPr="00305051">
        <w:rPr>
          <w:rFonts w:ascii="Tahoma" w:hAnsi="Tahoma" w:cs="Tahoma"/>
          <w:sz w:val="32"/>
          <w:szCs w:val="32"/>
          <w:rtl/>
        </w:rPr>
        <w:lastRenderedPageBreak/>
        <w:t xml:space="preserve">מטלה </w:t>
      </w:r>
      <w:r w:rsidR="0028106A" w:rsidRPr="00305051">
        <w:rPr>
          <w:rFonts w:ascii="Tahoma" w:hAnsi="Tahoma" w:cs="Tahoma"/>
          <w:sz w:val="32"/>
          <w:szCs w:val="32"/>
          <w:rtl/>
        </w:rPr>
        <w:t xml:space="preserve">2 </w:t>
      </w:r>
      <w:r w:rsidRPr="00305051">
        <w:rPr>
          <w:rFonts w:ascii="Tahoma" w:hAnsi="Tahoma" w:cs="Tahoma"/>
          <w:sz w:val="32"/>
          <w:szCs w:val="32"/>
          <w:rtl/>
        </w:rPr>
        <w:t>(</w:t>
      </w:r>
      <w:r w:rsidR="008B23CF" w:rsidRPr="00305051">
        <w:rPr>
          <w:rFonts w:ascii="Tahoma" w:hAnsi="Tahoma" w:cs="Tahoma"/>
          <w:sz w:val="32"/>
          <w:szCs w:val="32"/>
          <w:rtl/>
        </w:rPr>
        <w:t>25</w:t>
      </w:r>
      <w:r w:rsidRPr="00305051">
        <w:rPr>
          <w:rFonts w:ascii="Tahoma" w:hAnsi="Tahoma" w:cs="Tahoma"/>
          <w:sz w:val="32"/>
          <w:szCs w:val="32"/>
          <w:rtl/>
        </w:rPr>
        <w:t xml:space="preserve">%) – </w:t>
      </w:r>
      <w:r w:rsidR="00EF4485" w:rsidRPr="00305051">
        <w:rPr>
          <w:rFonts w:ascii="Tahoma" w:hAnsi="Tahoma" w:cs="Tahoma"/>
          <w:sz w:val="32"/>
          <w:szCs w:val="32"/>
          <w:rtl/>
        </w:rPr>
        <w:t xml:space="preserve">יישומי </w:t>
      </w:r>
      <w:r w:rsidR="00DD5928" w:rsidRPr="00305051">
        <w:rPr>
          <w:rFonts w:ascii="Tahoma" w:hAnsi="Tahoma" w:cs="Tahoma"/>
          <w:sz w:val="32"/>
          <w:szCs w:val="32"/>
          <w:rtl/>
        </w:rPr>
        <w:t>כלים</w:t>
      </w:r>
      <w:r w:rsidR="00EF4485" w:rsidRPr="00305051">
        <w:rPr>
          <w:rFonts w:ascii="Tahoma" w:hAnsi="Tahoma" w:cs="Tahoma"/>
          <w:sz w:val="32"/>
          <w:szCs w:val="32"/>
          <w:rtl/>
        </w:rPr>
        <w:t xml:space="preserve"> מתקדמים</w:t>
      </w:r>
    </w:p>
    <w:p w14:paraId="00E50654" w14:textId="7F81276B" w:rsidR="00B61406" w:rsidRPr="00305051" w:rsidRDefault="00FB218E" w:rsidP="001537FA">
      <w:pPr>
        <w:pStyle w:val="Heading1"/>
        <w:spacing w:before="0" w:after="120" w:line="240" w:lineRule="auto"/>
        <w:rPr>
          <w:rFonts w:ascii="Tahoma" w:hAnsi="Tahoma" w:cs="Tahoma"/>
          <w:color w:val="4F81BD"/>
          <w:rtl/>
        </w:rPr>
      </w:pPr>
      <w:r w:rsidRPr="00305051">
        <w:rPr>
          <w:rFonts w:ascii="Tahoma" w:hAnsi="Tahoma" w:cs="Tahoma"/>
          <w:color w:val="4F81BD"/>
        </w:rPr>
        <w:t>View</w:t>
      </w:r>
      <w:r w:rsidR="00F90612" w:rsidRPr="00305051">
        <w:rPr>
          <w:rFonts w:ascii="Tahoma" w:hAnsi="Tahoma" w:cs="Tahoma"/>
          <w:color w:val="4F81BD"/>
          <w:rtl/>
        </w:rPr>
        <w:tab/>
      </w:r>
      <w:r w:rsidR="003C6339" w:rsidRPr="00305051">
        <w:rPr>
          <w:rFonts w:ascii="Tahoma" w:hAnsi="Tahoma" w:cs="Tahoma"/>
          <w:color w:val="4F81BD"/>
          <w:rtl/>
        </w:rPr>
        <w:t>(</w:t>
      </w:r>
      <w:r w:rsidR="008B23CF" w:rsidRPr="00305051">
        <w:rPr>
          <w:rFonts w:ascii="Tahoma" w:hAnsi="Tahoma" w:cs="Tahoma"/>
          <w:color w:val="4F81BD"/>
          <w:rtl/>
        </w:rPr>
        <w:t>5</w:t>
      </w:r>
      <w:r w:rsidRPr="00305051">
        <w:rPr>
          <w:rFonts w:ascii="Tahoma" w:hAnsi="Tahoma" w:cs="Tahoma"/>
          <w:color w:val="4F81BD"/>
          <w:rtl/>
        </w:rPr>
        <w:t>%</w:t>
      </w:r>
      <w:r w:rsidR="003C6339" w:rsidRPr="00305051">
        <w:rPr>
          <w:rFonts w:ascii="Tahoma" w:hAnsi="Tahoma" w:cs="Tahoma"/>
          <w:color w:val="4F81BD"/>
          <w:rtl/>
        </w:rPr>
        <w:t>)</w:t>
      </w:r>
    </w:p>
    <w:p w14:paraId="0C133653" w14:textId="0EC0CF34" w:rsidR="008B7D1E" w:rsidRDefault="003E574F" w:rsidP="0019619D">
      <w:pPr>
        <w:spacing w:after="120" w:line="240" w:lineRule="auto"/>
        <w:jc w:val="left"/>
        <w:rPr>
          <w:rFonts w:ascii="Tahoma" w:hAnsi="Tahoma"/>
          <w:rtl/>
        </w:rPr>
      </w:pPr>
      <w:r w:rsidRPr="00A60165">
        <w:rPr>
          <w:rFonts w:ascii="Tahoma" w:hAnsi="Tahoma"/>
          <w:u w:val="single"/>
          <w:rtl/>
        </w:rPr>
        <w:t>רעיון עסקי</w:t>
      </w:r>
      <w:r w:rsidRPr="00305051">
        <w:rPr>
          <w:rFonts w:ascii="Tahoma" w:hAnsi="Tahoma"/>
          <w:rtl/>
        </w:rPr>
        <w:t xml:space="preserve">- החברה רוצה </w:t>
      </w:r>
      <w:r w:rsidR="0019619D">
        <w:rPr>
          <w:rFonts w:ascii="Tahoma" w:hAnsi="Tahoma" w:hint="cs"/>
          <w:rtl/>
        </w:rPr>
        <w:t>לספק טבלה חדשה לעובדים</w:t>
      </w:r>
      <w:r w:rsidRPr="00305051">
        <w:rPr>
          <w:rFonts w:ascii="Tahoma" w:hAnsi="Tahoma"/>
          <w:rtl/>
        </w:rPr>
        <w:t xml:space="preserve"> </w:t>
      </w:r>
      <w:r w:rsidR="0019619D">
        <w:rPr>
          <w:rFonts w:ascii="Tahoma" w:hAnsi="Tahoma" w:hint="cs"/>
          <w:rtl/>
        </w:rPr>
        <w:t>ה</w:t>
      </w:r>
      <w:r w:rsidRPr="00305051">
        <w:rPr>
          <w:rFonts w:ascii="Tahoma" w:hAnsi="Tahoma"/>
          <w:rtl/>
        </w:rPr>
        <w:t xml:space="preserve">רבים </w:t>
      </w:r>
      <w:r w:rsidR="0019619D">
        <w:rPr>
          <w:rFonts w:ascii="Tahoma" w:hAnsi="Tahoma" w:hint="cs"/>
          <w:rtl/>
        </w:rPr>
        <w:t>עובדים אצלה א</w:t>
      </w:r>
      <w:r w:rsidR="009A3ADC">
        <w:rPr>
          <w:rFonts w:ascii="Tahoma" w:hAnsi="Tahoma" w:hint="cs"/>
          <w:rtl/>
        </w:rPr>
        <w:t>ך אינם צריכים</w:t>
      </w:r>
      <w:r w:rsidRPr="00305051">
        <w:rPr>
          <w:rFonts w:ascii="Tahoma" w:hAnsi="Tahoma"/>
          <w:rtl/>
        </w:rPr>
        <w:t xml:space="preserve"> נתונים </w:t>
      </w:r>
      <w:r w:rsidR="009A3ADC">
        <w:rPr>
          <w:rFonts w:ascii="Tahoma" w:hAnsi="Tahoma" w:hint="cs"/>
          <w:rtl/>
        </w:rPr>
        <w:t xml:space="preserve">מלאים </w:t>
      </w:r>
      <w:r w:rsidRPr="00305051">
        <w:rPr>
          <w:rFonts w:ascii="Tahoma" w:hAnsi="Tahoma"/>
          <w:rtl/>
        </w:rPr>
        <w:t xml:space="preserve">על לקוחות החברה </w:t>
      </w:r>
      <w:r w:rsidR="009A3ADC">
        <w:rPr>
          <w:rFonts w:ascii="Tahoma" w:hAnsi="Tahoma" w:hint="cs"/>
          <w:rtl/>
        </w:rPr>
        <w:t>ובנוסף הטבלה נוצרה גם</w:t>
      </w:r>
      <w:r w:rsidRPr="00305051">
        <w:rPr>
          <w:rFonts w:ascii="Tahoma" w:hAnsi="Tahoma"/>
          <w:rtl/>
        </w:rPr>
        <w:t xml:space="preserve"> </w:t>
      </w:r>
      <w:r w:rsidR="009A3ADC">
        <w:rPr>
          <w:rFonts w:ascii="Tahoma" w:hAnsi="Tahoma" w:hint="cs"/>
          <w:rtl/>
        </w:rPr>
        <w:t>לטובת הגברת</w:t>
      </w:r>
      <w:r w:rsidRPr="00305051">
        <w:rPr>
          <w:rFonts w:ascii="Tahoma" w:hAnsi="Tahoma"/>
          <w:rtl/>
        </w:rPr>
        <w:t xml:space="preserve"> אבטחת מידע</w:t>
      </w:r>
      <w:r w:rsidR="009A3ADC">
        <w:rPr>
          <w:rFonts w:ascii="Tahoma" w:hAnsi="Tahoma" w:hint="cs"/>
          <w:rtl/>
        </w:rPr>
        <w:t>.</w:t>
      </w:r>
      <w:r w:rsidRPr="00305051">
        <w:rPr>
          <w:rFonts w:ascii="Tahoma" w:hAnsi="Tahoma"/>
          <w:rtl/>
        </w:rPr>
        <w:t xml:space="preserve"> </w:t>
      </w:r>
      <w:r w:rsidR="009A3ADC">
        <w:rPr>
          <w:rFonts w:ascii="Tahoma" w:hAnsi="Tahoma"/>
          <w:rtl/>
        </w:rPr>
        <w:br/>
      </w:r>
      <w:r w:rsidR="009A3ADC">
        <w:rPr>
          <w:rFonts w:ascii="Tahoma" w:hAnsi="Tahoma" w:hint="cs"/>
          <w:rtl/>
        </w:rPr>
        <w:t xml:space="preserve">לכן החברה </w:t>
      </w:r>
      <w:r w:rsidRPr="00305051">
        <w:rPr>
          <w:rFonts w:ascii="Tahoma" w:hAnsi="Tahoma"/>
          <w:rtl/>
        </w:rPr>
        <w:t xml:space="preserve">מעוניינת להסתיר את הכתובת </w:t>
      </w:r>
      <w:r w:rsidR="009A3ADC" w:rsidRPr="00305051">
        <w:rPr>
          <w:rFonts w:ascii="Tahoma" w:hAnsi="Tahoma" w:hint="cs"/>
          <w:rtl/>
        </w:rPr>
        <w:t>המדויקת</w:t>
      </w:r>
      <w:r w:rsidR="009A3ADC">
        <w:rPr>
          <w:rFonts w:ascii="Tahoma" w:hAnsi="Tahoma" w:hint="cs"/>
          <w:rtl/>
        </w:rPr>
        <w:t xml:space="preserve"> של הלקוח</w:t>
      </w:r>
      <w:r w:rsidRPr="00305051">
        <w:rPr>
          <w:rFonts w:ascii="Tahoma" w:hAnsi="Tahoma"/>
          <w:rtl/>
        </w:rPr>
        <w:t>, תוקף ו</w:t>
      </w:r>
      <w:r w:rsidRPr="00305051">
        <w:rPr>
          <w:rFonts w:ascii="Tahoma" w:hAnsi="Tahoma"/>
        </w:rPr>
        <w:t>CCV</w:t>
      </w:r>
      <w:r w:rsidRPr="00305051">
        <w:rPr>
          <w:rFonts w:ascii="Tahoma" w:hAnsi="Tahoma"/>
          <w:rtl/>
        </w:rPr>
        <w:t xml:space="preserve"> של כרטיס האשראי.</w:t>
      </w:r>
    </w:p>
    <w:p w14:paraId="67D07B75" w14:textId="77777777" w:rsidR="0019619D" w:rsidRPr="00305051" w:rsidRDefault="0019619D" w:rsidP="0019619D">
      <w:pPr>
        <w:spacing w:after="120" w:line="240" w:lineRule="auto"/>
        <w:jc w:val="left"/>
        <w:rPr>
          <w:rFonts w:ascii="Tahoma" w:hAnsi="Tahoma"/>
          <w:rtl/>
        </w:rPr>
      </w:pPr>
    </w:p>
    <w:p w14:paraId="4D9E7B34" w14:textId="77777777" w:rsidR="003E574F" w:rsidRPr="00305051" w:rsidRDefault="003E574F" w:rsidP="003E574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view</w:t>
      </w:r>
      <w:r w:rsidRPr="00305051">
        <w:rPr>
          <w:rFonts w:ascii="Tahoma" w:hAnsi="Tahoma"/>
          <w:color w:val="000000"/>
        </w:rPr>
        <w:t xml:space="preserve"> view_CustomerOrder </w:t>
      </w:r>
      <w:r w:rsidRPr="00305051">
        <w:rPr>
          <w:rFonts w:ascii="Tahoma" w:hAnsi="Tahoma"/>
          <w:color w:val="0000FF"/>
        </w:rPr>
        <w:t>as</w:t>
      </w:r>
    </w:p>
    <w:p w14:paraId="53E954B4" w14:textId="77777777" w:rsidR="003E574F" w:rsidRPr="00305051" w:rsidRDefault="003E574F" w:rsidP="003E574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firstName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lastName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phone</w:t>
      </w:r>
      <w:r w:rsidRPr="00305051">
        <w:rPr>
          <w:rFonts w:ascii="Tahoma" w:hAnsi="Tahoma"/>
          <w:color w:val="808080"/>
        </w:rPr>
        <w:t>,</w:t>
      </w:r>
    </w:p>
    <w:p w14:paraId="39635CED" w14:textId="77777777" w:rsidR="003E574F" w:rsidRPr="00305051" w:rsidRDefault="003E574F" w:rsidP="003E574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     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OrderDate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Country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ShippingType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price</w:t>
      </w:r>
    </w:p>
    <w:p w14:paraId="33F0BA47" w14:textId="77777777" w:rsidR="003E574F" w:rsidRPr="00305051" w:rsidRDefault="003E574F" w:rsidP="003E574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creditcards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</w:p>
    <w:p w14:paraId="352708E4" w14:textId="77777777" w:rsidR="003E574F" w:rsidRPr="00305051" w:rsidRDefault="003E574F" w:rsidP="003E574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</w:p>
    <w:p w14:paraId="358CD72A" w14:textId="38715493" w:rsidR="003E574F" w:rsidRPr="00305051" w:rsidRDefault="003E574F" w:rsidP="003E574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772732E8" w14:textId="282596C8" w:rsidR="003E574F" w:rsidRPr="00305051" w:rsidRDefault="003E574F" w:rsidP="003E574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35D8E784" w14:textId="1A137ED7" w:rsidR="003E574F" w:rsidRPr="00305051" w:rsidRDefault="003E574F" w:rsidP="003E574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*</w:t>
      </w:r>
    </w:p>
    <w:p w14:paraId="58273BC7" w14:textId="6C839C9E" w:rsidR="003E574F" w:rsidRPr="00305051" w:rsidRDefault="003E574F" w:rsidP="003E574F">
      <w:pPr>
        <w:spacing w:after="120" w:line="240" w:lineRule="auto"/>
        <w:jc w:val="right"/>
        <w:rPr>
          <w:rFonts w:ascii="Tahoma" w:hAnsi="Tahoma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view_CustomerOrder</w:t>
      </w:r>
    </w:p>
    <w:p w14:paraId="669BD780" w14:textId="36730A10" w:rsidR="00842F2B" w:rsidRPr="00305051" w:rsidRDefault="00AE3303" w:rsidP="0032114F">
      <w:pPr>
        <w:pStyle w:val="Heading1"/>
        <w:spacing w:before="0" w:after="120" w:line="240" w:lineRule="auto"/>
        <w:rPr>
          <w:rFonts w:ascii="Tahoma" w:hAnsi="Tahoma" w:cs="Tahoma"/>
          <w:color w:val="4F81BD"/>
          <w:rtl/>
        </w:rPr>
      </w:pPr>
      <w:r w:rsidRPr="00305051">
        <w:rPr>
          <w:rFonts w:ascii="Tahoma" w:hAnsi="Tahoma" w:cs="Tahoma"/>
          <w:noProof/>
          <w:rtl/>
        </w:rPr>
        <w:drawing>
          <wp:anchor distT="0" distB="0" distL="114300" distR="114300" simplePos="0" relativeHeight="251694080" behindDoc="1" locked="0" layoutInCell="1" allowOverlap="1" wp14:anchorId="447D8DE2" wp14:editId="58AD2A9B">
            <wp:simplePos x="0" y="0"/>
            <wp:positionH relativeFrom="column">
              <wp:posOffset>499745</wp:posOffset>
            </wp:positionH>
            <wp:positionV relativeFrom="paragraph">
              <wp:posOffset>173355</wp:posOffset>
            </wp:positionV>
            <wp:extent cx="5845047" cy="2095682"/>
            <wp:effectExtent l="0" t="0" r="3810" b="0"/>
            <wp:wrapNone/>
            <wp:docPr id="28" name="Picture 2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452F0" w14:textId="1639F91E" w:rsidR="00842F2B" w:rsidRPr="00305051" w:rsidRDefault="00842F2B" w:rsidP="00842F2B">
      <w:pPr>
        <w:rPr>
          <w:rFonts w:ascii="Tahoma" w:hAnsi="Tahoma"/>
          <w:rtl/>
        </w:rPr>
      </w:pPr>
    </w:p>
    <w:p w14:paraId="15B1E01A" w14:textId="30CA9B5E" w:rsidR="00842F2B" w:rsidRPr="00305051" w:rsidRDefault="00842F2B" w:rsidP="0032114F">
      <w:pPr>
        <w:pStyle w:val="Heading1"/>
        <w:spacing w:before="0" w:after="120" w:line="240" w:lineRule="auto"/>
        <w:rPr>
          <w:rFonts w:ascii="Tahoma" w:hAnsi="Tahoma" w:cs="Tahoma"/>
          <w:color w:val="4F81BD"/>
          <w:rtl/>
        </w:rPr>
      </w:pPr>
    </w:p>
    <w:p w14:paraId="226AEBEC" w14:textId="2CFB0EC9" w:rsidR="00842F2B" w:rsidRPr="00305051" w:rsidRDefault="00842F2B" w:rsidP="00842F2B">
      <w:pPr>
        <w:rPr>
          <w:rFonts w:ascii="Tahoma" w:hAnsi="Tahoma"/>
          <w:rtl/>
        </w:rPr>
      </w:pPr>
    </w:p>
    <w:p w14:paraId="6DC3DCC3" w14:textId="77777777" w:rsidR="00842F2B" w:rsidRPr="00305051" w:rsidRDefault="00842F2B" w:rsidP="00842F2B">
      <w:pPr>
        <w:rPr>
          <w:rFonts w:ascii="Tahoma" w:hAnsi="Tahoma"/>
          <w:rtl/>
        </w:rPr>
      </w:pPr>
    </w:p>
    <w:p w14:paraId="09CC8909" w14:textId="18D2380C" w:rsidR="00842F2B" w:rsidRPr="00305051" w:rsidRDefault="00842F2B" w:rsidP="00AB3173">
      <w:pPr>
        <w:rPr>
          <w:rFonts w:ascii="Tahoma" w:hAnsi="Tahoma"/>
          <w:rtl/>
        </w:rPr>
      </w:pPr>
    </w:p>
    <w:p w14:paraId="53BCE7B8" w14:textId="11126300" w:rsidR="001537FA" w:rsidRPr="00305051" w:rsidRDefault="001537FA" w:rsidP="00AB3173">
      <w:pPr>
        <w:rPr>
          <w:rFonts w:ascii="Tahoma" w:hAnsi="Tahoma"/>
          <w:rtl/>
        </w:rPr>
      </w:pPr>
    </w:p>
    <w:p w14:paraId="096CB2B9" w14:textId="35EBE324" w:rsidR="001537FA" w:rsidRDefault="001537FA" w:rsidP="00AB3173">
      <w:pPr>
        <w:rPr>
          <w:rFonts w:ascii="Tahoma" w:hAnsi="Tahoma"/>
        </w:rPr>
      </w:pPr>
    </w:p>
    <w:p w14:paraId="35759B2B" w14:textId="7BCE9835" w:rsidR="000953EB" w:rsidRDefault="000953EB" w:rsidP="00AB3173">
      <w:pPr>
        <w:rPr>
          <w:rFonts w:ascii="Tahoma" w:hAnsi="Tahoma"/>
        </w:rPr>
      </w:pPr>
    </w:p>
    <w:p w14:paraId="3FB2366B" w14:textId="32DE88CE" w:rsidR="000953EB" w:rsidRDefault="000953EB" w:rsidP="00AB3173">
      <w:pPr>
        <w:rPr>
          <w:rFonts w:ascii="Tahoma" w:hAnsi="Tahoma"/>
        </w:rPr>
      </w:pPr>
    </w:p>
    <w:p w14:paraId="1E3309D3" w14:textId="270CA5F7" w:rsidR="000953EB" w:rsidRDefault="000953EB" w:rsidP="00AB3173">
      <w:pPr>
        <w:rPr>
          <w:rFonts w:ascii="Tahoma" w:hAnsi="Tahoma"/>
        </w:rPr>
      </w:pPr>
    </w:p>
    <w:p w14:paraId="2B47C50E" w14:textId="7B5F7922" w:rsidR="000953EB" w:rsidRDefault="000953EB" w:rsidP="00AB3173">
      <w:pPr>
        <w:rPr>
          <w:rFonts w:ascii="Tahoma" w:hAnsi="Tahoma"/>
        </w:rPr>
      </w:pPr>
    </w:p>
    <w:p w14:paraId="18B6FF65" w14:textId="3F708ADA" w:rsidR="000953EB" w:rsidRDefault="000953EB" w:rsidP="00AB3173">
      <w:pPr>
        <w:rPr>
          <w:rFonts w:ascii="Tahoma" w:hAnsi="Tahoma"/>
        </w:rPr>
      </w:pPr>
    </w:p>
    <w:p w14:paraId="5B8B99C5" w14:textId="15970CD6" w:rsidR="000953EB" w:rsidRDefault="000953EB" w:rsidP="00AB3173">
      <w:pPr>
        <w:rPr>
          <w:rFonts w:ascii="Tahoma" w:hAnsi="Tahoma"/>
        </w:rPr>
      </w:pPr>
    </w:p>
    <w:p w14:paraId="5ED4214B" w14:textId="0B0E12E4" w:rsidR="000953EB" w:rsidRDefault="000953EB" w:rsidP="00AB3173">
      <w:pPr>
        <w:rPr>
          <w:rFonts w:ascii="Tahoma" w:hAnsi="Tahoma"/>
        </w:rPr>
      </w:pPr>
    </w:p>
    <w:p w14:paraId="35F763BC" w14:textId="6EB9F1E5" w:rsidR="000953EB" w:rsidRDefault="000953EB" w:rsidP="00AB3173">
      <w:pPr>
        <w:rPr>
          <w:rFonts w:ascii="Tahoma" w:hAnsi="Tahoma"/>
        </w:rPr>
      </w:pPr>
    </w:p>
    <w:p w14:paraId="3DC51FA4" w14:textId="3E5624BF" w:rsidR="00BF2179" w:rsidRPr="00305051" w:rsidRDefault="00BF2179" w:rsidP="0032114F">
      <w:pPr>
        <w:pStyle w:val="Heading1"/>
        <w:spacing w:before="0" w:after="120" w:line="240" w:lineRule="auto"/>
        <w:rPr>
          <w:rFonts w:ascii="Tahoma" w:hAnsi="Tahoma" w:cs="Tahoma"/>
          <w:color w:val="4F81BD"/>
          <w:rtl/>
        </w:rPr>
      </w:pPr>
      <w:r w:rsidRPr="00305051">
        <w:rPr>
          <w:rFonts w:ascii="Tahoma" w:hAnsi="Tahoma" w:cs="Tahoma"/>
          <w:color w:val="4F81BD"/>
          <w:rtl/>
        </w:rPr>
        <w:lastRenderedPageBreak/>
        <w:t>פונקציות (</w:t>
      </w:r>
      <w:r w:rsidRPr="00305051">
        <w:rPr>
          <w:rFonts w:ascii="Tahoma" w:hAnsi="Tahoma" w:cs="Tahoma"/>
          <w:color w:val="4F81BD"/>
        </w:rPr>
        <w:t>Functions</w:t>
      </w:r>
      <w:r w:rsidRPr="00305051">
        <w:rPr>
          <w:rFonts w:ascii="Tahoma" w:hAnsi="Tahoma" w:cs="Tahoma"/>
          <w:color w:val="4F81BD"/>
          <w:rtl/>
        </w:rPr>
        <w:t>)</w:t>
      </w:r>
      <w:r w:rsidR="003C6339" w:rsidRPr="00305051">
        <w:rPr>
          <w:rFonts w:ascii="Tahoma" w:hAnsi="Tahoma" w:cs="Tahoma"/>
          <w:color w:val="4F81BD"/>
          <w:rtl/>
        </w:rPr>
        <w:t xml:space="preserve"> (</w:t>
      </w:r>
      <w:r w:rsidRPr="00305051">
        <w:rPr>
          <w:rFonts w:ascii="Tahoma" w:hAnsi="Tahoma" w:cs="Tahoma"/>
          <w:color w:val="4F81BD"/>
          <w:rtl/>
        </w:rPr>
        <w:t>10%</w:t>
      </w:r>
      <w:r w:rsidR="003C6339" w:rsidRPr="00305051">
        <w:rPr>
          <w:rFonts w:ascii="Tahoma" w:hAnsi="Tahoma" w:cs="Tahoma"/>
          <w:color w:val="4F81BD"/>
          <w:rtl/>
        </w:rPr>
        <w:t>)</w:t>
      </w:r>
    </w:p>
    <w:p w14:paraId="12ED8EEC" w14:textId="6D9DFA7C" w:rsidR="00C07B8B" w:rsidRPr="00A60165" w:rsidRDefault="003E574F" w:rsidP="003E57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b/>
          <w:bCs/>
          <w:u w:val="single"/>
          <w:rtl/>
        </w:rPr>
      </w:pPr>
      <w:r w:rsidRPr="00A60165">
        <w:rPr>
          <w:rFonts w:ascii="Tahoma" w:hAnsi="Tahoma"/>
          <w:b/>
          <w:bCs/>
          <w:u w:val="single"/>
          <w:rtl/>
        </w:rPr>
        <w:t>פונ</w:t>
      </w:r>
      <w:r w:rsidR="00874981" w:rsidRPr="00A60165">
        <w:rPr>
          <w:rFonts w:ascii="Tahoma" w:hAnsi="Tahoma"/>
          <w:b/>
          <w:bCs/>
          <w:u w:val="single"/>
          <w:rtl/>
        </w:rPr>
        <w:t>קציית סקלאר</w:t>
      </w:r>
    </w:p>
    <w:p w14:paraId="609F6946" w14:textId="4A8553FE" w:rsidR="00874981" w:rsidRDefault="00874981" w:rsidP="009A3ADC">
      <w:pPr>
        <w:pStyle w:val="ListParagraph"/>
        <w:spacing w:after="120" w:line="240" w:lineRule="auto"/>
        <w:ind w:left="360"/>
        <w:contextualSpacing w:val="0"/>
        <w:jc w:val="left"/>
        <w:rPr>
          <w:rFonts w:ascii="Tahoma" w:hAnsi="Tahoma"/>
          <w:rtl/>
        </w:rPr>
      </w:pPr>
      <w:r w:rsidRPr="005C6159">
        <w:rPr>
          <w:rFonts w:ascii="Tahoma" w:hAnsi="Tahoma"/>
          <w:u w:val="single"/>
          <w:rtl/>
        </w:rPr>
        <w:t>רעיון עסקי</w:t>
      </w:r>
      <w:r w:rsidRPr="00305051">
        <w:rPr>
          <w:rFonts w:ascii="Tahoma" w:hAnsi="Tahoma"/>
          <w:rtl/>
        </w:rPr>
        <w:t xml:space="preserve">- הפונקציה מקבלת אימייל </w:t>
      </w:r>
      <w:r w:rsidR="009A3ADC">
        <w:rPr>
          <w:rFonts w:ascii="Tahoma" w:hAnsi="Tahoma" w:hint="cs"/>
          <w:rtl/>
        </w:rPr>
        <w:t xml:space="preserve">של לקוח </w:t>
      </w:r>
      <w:r w:rsidRPr="00305051">
        <w:rPr>
          <w:rFonts w:ascii="Tahoma" w:hAnsi="Tahoma"/>
          <w:rtl/>
        </w:rPr>
        <w:t xml:space="preserve">ומחזירה את סך </w:t>
      </w:r>
      <w:r w:rsidR="009A3ADC">
        <w:rPr>
          <w:rFonts w:ascii="Tahoma" w:hAnsi="Tahoma" w:hint="cs"/>
          <w:rtl/>
        </w:rPr>
        <w:t>העלות</w:t>
      </w:r>
      <w:r w:rsidRPr="00305051">
        <w:rPr>
          <w:rFonts w:ascii="Tahoma" w:hAnsi="Tahoma"/>
          <w:rtl/>
        </w:rPr>
        <w:t xml:space="preserve"> </w:t>
      </w:r>
      <w:r w:rsidR="009A3ADC">
        <w:rPr>
          <w:rFonts w:ascii="Tahoma" w:hAnsi="Tahoma" w:hint="cs"/>
          <w:rtl/>
        </w:rPr>
        <w:t xml:space="preserve">של </w:t>
      </w:r>
      <w:r w:rsidRPr="00305051">
        <w:rPr>
          <w:rFonts w:ascii="Tahoma" w:hAnsi="Tahoma"/>
          <w:rtl/>
        </w:rPr>
        <w:t>כל ההזמנות שביצע. כך אם נרצה לעשות פעול</w:t>
      </w:r>
      <w:r w:rsidR="009A3ADC">
        <w:rPr>
          <w:rFonts w:ascii="Tahoma" w:hAnsi="Tahoma" w:hint="cs"/>
          <w:rtl/>
        </w:rPr>
        <w:t>ות השוואה שונות</w:t>
      </w:r>
      <w:r w:rsidRPr="00305051">
        <w:rPr>
          <w:rFonts w:ascii="Tahoma" w:hAnsi="Tahoma"/>
          <w:rtl/>
        </w:rPr>
        <w:t xml:space="preserve"> </w:t>
      </w:r>
      <w:r w:rsidR="009A3ADC">
        <w:rPr>
          <w:rFonts w:ascii="Tahoma" w:hAnsi="Tahoma" w:hint="cs"/>
          <w:rtl/>
        </w:rPr>
        <w:t xml:space="preserve">בין </w:t>
      </w:r>
      <w:r w:rsidRPr="00305051">
        <w:rPr>
          <w:rFonts w:ascii="Tahoma" w:hAnsi="Tahoma"/>
          <w:rtl/>
        </w:rPr>
        <w:t xml:space="preserve">לקוחות </w:t>
      </w:r>
      <w:r w:rsidR="009A3ADC" w:rsidRPr="00305051">
        <w:rPr>
          <w:rFonts w:ascii="Tahoma" w:hAnsi="Tahoma" w:hint="cs"/>
          <w:rtl/>
        </w:rPr>
        <w:t>מסוימים</w:t>
      </w:r>
      <w:r w:rsidRPr="00305051">
        <w:rPr>
          <w:rFonts w:ascii="Tahoma" w:hAnsi="Tahoma"/>
          <w:rtl/>
        </w:rPr>
        <w:t xml:space="preserve"> לפי כמו</w:t>
      </w:r>
      <w:r w:rsidR="009A3ADC">
        <w:rPr>
          <w:rFonts w:ascii="Tahoma" w:hAnsi="Tahoma" w:hint="cs"/>
          <w:rtl/>
        </w:rPr>
        <w:t>ת</w:t>
      </w:r>
      <w:r w:rsidRPr="00305051">
        <w:rPr>
          <w:rFonts w:ascii="Tahoma" w:hAnsi="Tahoma"/>
          <w:rtl/>
        </w:rPr>
        <w:t xml:space="preserve"> ההוצאות שלהם נוכל לקבל בקלות את ה</w:t>
      </w:r>
      <w:r w:rsidR="009A3ADC">
        <w:rPr>
          <w:rFonts w:ascii="Tahoma" w:hAnsi="Tahoma" w:hint="cs"/>
          <w:rtl/>
        </w:rPr>
        <w:t>נ</w:t>
      </w:r>
      <w:r w:rsidRPr="00305051">
        <w:rPr>
          <w:rFonts w:ascii="Tahoma" w:hAnsi="Tahoma"/>
          <w:rtl/>
        </w:rPr>
        <w:t>תו</w:t>
      </w:r>
      <w:r w:rsidR="009A3ADC">
        <w:rPr>
          <w:rFonts w:ascii="Tahoma" w:hAnsi="Tahoma" w:hint="cs"/>
          <w:rtl/>
        </w:rPr>
        <w:t>נ</w:t>
      </w:r>
      <w:r w:rsidRPr="00305051">
        <w:rPr>
          <w:rFonts w:ascii="Tahoma" w:hAnsi="Tahoma"/>
          <w:rtl/>
        </w:rPr>
        <w:t>ים.</w:t>
      </w:r>
    </w:p>
    <w:p w14:paraId="33A15AEE" w14:textId="77777777" w:rsidR="009A3ADC" w:rsidRPr="00305051" w:rsidRDefault="009A3ADC" w:rsidP="003E57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0EF9F508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function</w:t>
      </w:r>
      <w:r w:rsidRPr="00305051">
        <w:rPr>
          <w:rFonts w:ascii="Tahoma" w:hAnsi="Tahoma"/>
          <w:color w:val="000000"/>
        </w:rPr>
        <w:t xml:space="preserve"> ordersCosts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 xml:space="preserve">@email </w:t>
      </w:r>
      <w:r w:rsidRPr="00305051">
        <w:rPr>
          <w:rFonts w:ascii="Tahoma" w:hAnsi="Tahoma"/>
          <w:color w:val="0000FF"/>
        </w:rPr>
        <w:t xml:space="preserve">varchar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30</w:t>
      </w:r>
      <w:r w:rsidRPr="00305051">
        <w:rPr>
          <w:rFonts w:ascii="Tahoma" w:hAnsi="Tahoma"/>
          <w:color w:val="808080"/>
        </w:rPr>
        <w:t>))</w:t>
      </w:r>
    </w:p>
    <w:p w14:paraId="2639E955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returns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money</w:t>
      </w:r>
    </w:p>
    <w:p w14:paraId="16B928EA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begin</w:t>
      </w:r>
    </w:p>
    <w:p w14:paraId="586353FA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declare</w:t>
      </w:r>
      <w:r w:rsidRPr="00305051">
        <w:rPr>
          <w:rFonts w:ascii="Tahoma" w:hAnsi="Tahoma"/>
          <w:color w:val="000000"/>
        </w:rPr>
        <w:t xml:space="preserve"> @ordersCosts </w:t>
      </w:r>
      <w:r w:rsidRPr="00305051">
        <w:rPr>
          <w:rFonts w:ascii="Tahoma" w:hAnsi="Tahoma"/>
          <w:color w:val="0000FF"/>
        </w:rPr>
        <w:t>money</w:t>
      </w:r>
    </w:p>
    <w:p w14:paraId="759975C8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@ordersCosts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price</w:t>
      </w:r>
      <w:r w:rsidRPr="00305051">
        <w:rPr>
          <w:rFonts w:ascii="Tahoma" w:hAnsi="Tahoma"/>
          <w:color w:val="808080"/>
        </w:rPr>
        <w:t>))</w:t>
      </w:r>
    </w:p>
    <w:p w14:paraId="1B48834D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creditcards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</w:p>
    <w:p w14:paraId="47E1EE60" w14:textId="2594E9C1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       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cardnumber </w:t>
      </w:r>
    </w:p>
    <w:p w14:paraId="4182A4B4" w14:textId="06485900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Email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@email</w:t>
      </w:r>
    </w:p>
    <w:p w14:paraId="4BF56056" w14:textId="55BCD8B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1F7DA001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</w:p>
    <w:p w14:paraId="31701B42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return</w:t>
      </w:r>
      <w:r w:rsidRPr="00305051">
        <w:rPr>
          <w:rFonts w:ascii="Tahoma" w:hAnsi="Tahoma"/>
          <w:color w:val="000000"/>
        </w:rPr>
        <w:t xml:space="preserve"> @ordersCosts</w:t>
      </w:r>
      <w:r w:rsidRPr="00305051">
        <w:rPr>
          <w:rFonts w:ascii="Tahoma" w:hAnsi="Tahoma"/>
          <w:color w:val="000000"/>
        </w:rPr>
        <w:tab/>
      </w:r>
    </w:p>
    <w:p w14:paraId="34D28519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end</w:t>
      </w:r>
    </w:p>
    <w:p w14:paraId="0B48ECEC" w14:textId="424672DB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07B5CF3D" w14:textId="4BE6C64B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distinct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Email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[orders cost]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dbo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ordersCosts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)</w:t>
      </w:r>
    </w:p>
    <w:p w14:paraId="64DBFECC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Customers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creditcards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email</w:t>
      </w:r>
    </w:p>
    <w:p w14:paraId="66CAB551" w14:textId="4F901A43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  <w:t xml:space="preserve">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cc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cardnumber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cardnumber </w:t>
      </w:r>
    </w:p>
    <w:p w14:paraId="099AE322" w14:textId="77777777" w:rsidR="00874981" w:rsidRPr="00305051" w:rsidRDefault="00874981" w:rsidP="00874981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[orders cost] </w:t>
      </w:r>
      <w:r w:rsidRPr="00305051">
        <w:rPr>
          <w:rFonts w:ascii="Tahoma" w:hAnsi="Tahoma"/>
          <w:color w:val="0000FF"/>
        </w:rPr>
        <w:t>desc</w:t>
      </w:r>
    </w:p>
    <w:p w14:paraId="1B2B8B26" w14:textId="44AFFA2D" w:rsidR="00874981" w:rsidRPr="00305051" w:rsidRDefault="001537FA" w:rsidP="003E57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  <w:r w:rsidRPr="00305051">
        <w:rPr>
          <w:rFonts w:ascii="Tahoma" w:hAnsi="Tahoma"/>
          <w:noProof/>
          <w:color w:val="000000"/>
        </w:rPr>
        <w:drawing>
          <wp:anchor distT="0" distB="0" distL="114300" distR="114300" simplePos="0" relativeHeight="251696128" behindDoc="1" locked="0" layoutInCell="1" allowOverlap="1" wp14:anchorId="4B594F5F" wp14:editId="67389216">
            <wp:simplePos x="0" y="0"/>
            <wp:positionH relativeFrom="margin">
              <wp:posOffset>3803228</wp:posOffset>
            </wp:positionH>
            <wp:positionV relativeFrom="paragraph">
              <wp:posOffset>6985</wp:posOffset>
            </wp:positionV>
            <wp:extent cx="2139101" cy="2438400"/>
            <wp:effectExtent l="0" t="0" r="0" b="0"/>
            <wp:wrapNone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6588" cy="24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9D19C" w14:textId="221CC4A0" w:rsidR="00874981" w:rsidRPr="00305051" w:rsidRDefault="00874981" w:rsidP="003E57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69143BEF" w14:textId="6FC054AB" w:rsidR="00874981" w:rsidRPr="00305051" w:rsidRDefault="00874981" w:rsidP="003E57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6315054D" w14:textId="27EF9646" w:rsidR="001537FA" w:rsidRPr="00305051" w:rsidRDefault="001537FA" w:rsidP="00874981">
      <w:pPr>
        <w:spacing w:after="120" w:line="240" w:lineRule="auto"/>
        <w:rPr>
          <w:rFonts w:ascii="Tahoma" w:hAnsi="Tahoma"/>
          <w:rtl/>
        </w:rPr>
      </w:pPr>
    </w:p>
    <w:p w14:paraId="20C01523" w14:textId="340FCFE0" w:rsidR="001537FA" w:rsidRPr="00305051" w:rsidRDefault="001537FA" w:rsidP="00874981">
      <w:pPr>
        <w:spacing w:after="120" w:line="240" w:lineRule="auto"/>
        <w:rPr>
          <w:rFonts w:ascii="Tahoma" w:hAnsi="Tahoma"/>
          <w:rtl/>
        </w:rPr>
      </w:pPr>
    </w:p>
    <w:p w14:paraId="4DE498CE" w14:textId="1D89CD91" w:rsidR="001537FA" w:rsidRPr="00305051" w:rsidRDefault="001537FA" w:rsidP="00874981">
      <w:pPr>
        <w:spacing w:after="120" w:line="240" w:lineRule="auto"/>
        <w:rPr>
          <w:rFonts w:ascii="Tahoma" w:hAnsi="Tahoma"/>
          <w:rtl/>
        </w:rPr>
      </w:pPr>
    </w:p>
    <w:p w14:paraId="4DF1B8AA" w14:textId="77777777" w:rsidR="001537FA" w:rsidRPr="00305051" w:rsidRDefault="001537FA" w:rsidP="00874981">
      <w:pPr>
        <w:spacing w:after="120" w:line="240" w:lineRule="auto"/>
        <w:rPr>
          <w:rFonts w:ascii="Tahoma" w:hAnsi="Tahoma"/>
          <w:rtl/>
        </w:rPr>
      </w:pPr>
    </w:p>
    <w:p w14:paraId="170F0940" w14:textId="049A18C2" w:rsidR="001537FA" w:rsidRDefault="001537FA" w:rsidP="00874981">
      <w:pPr>
        <w:spacing w:after="120" w:line="240" w:lineRule="auto"/>
        <w:rPr>
          <w:rFonts w:ascii="Tahoma" w:hAnsi="Tahoma"/>
        </w:rPr>
      </w:pPr>
    </w:p>
    <w:p w14:paraId="26B486F2" w14:textId="76A9BBCA" w:rsidR="000953EB" w:rsidRDefault="000953EB" w:rsidP="00874981">
      <w:pPr>
        <w:spacing w:after="120" w:line="240" w:lineRule="auto"/>
        <w:rPr>
          <w:rFonts w:ascii="Tahoma" w:hAnsi="Tahoma"/>
        </w:rPr>
      </w:pPr>
    </w:p>
    <w:p w14:paraId="68963854" w14:textId="65FBE9C5" w:rsidR="000953EB" w:rsidRDefault="000953EB" w:rsidP="00874981">
      <w:pPr>
        <w:spacing w:after="120" w:line="240" w:lineRule="auto"/>
        <w:rPr>
          <w:rFonts w:ascii="Tahoma" w:hAnsi="Tahoma"/>
        </w:rPr>
      </w:pPr>
    </w:p>
    <w:p w14:paraId="0C44230E" w14:textId="2D01868F" w:rsidR="000953EB" w:rsidRDefault="000953EB" w:rsidP="00874981">
      <w:pPr>
        <w:spacing w:after="120" w:line="240" w:lineRule="auto"/>
        <w:rPr>
          <w:rFonts w:ascii="Tahoma" w:hAnsi="Tahoma"/>
        </w:rPr>
      </w:pPr>
    </w:p>
    <w:p w14:paraId="2E93F7D0" w14:textId="7D96B48F" w:rsidR="000953EB" w:rsidRDefault="000953EB" w:rsidP="00874981">
      <w:pPr>
        <w:spacing w:after="120" w:line="240" w:lineRule="auto"/>
        <w:rPr>
          <w:rFonts w:ascii="Tahoma" w:hAnsi="Tahoma"/>
        </w:rPr>
      </w:pPr>
    </w:p>
    <w:p w14:paraId="1999D587" w14:textId="3DA14E05" w:rsidR="000953EB" w:rsidRDefault="000953EB" w:rsidP="00874981">
      <w:pPr>
        <w:spacing w:after="120" w:line="240" w:lineRule="auto"/>
        <w:rPr>
          <w:rFonts w:ascii="Tahoma" w:hAnsi="Tahoma"/>
        </w:rPr>
      </w:pPr>
    </w:p>
    <w:p w14:paraId="703AF592" w14:textId="20EBE77D" w:rsidR="000953EB" w:rsidRDefault="000953EB" w:rsidP="00874981">
      <w:pPr>
        <w:spacing w:after="120" w:line="240" w:lineRule="auto"/>
        <w:rPr>
          <w:rFonts w:ascii="Tahoma" w:hAnsi="Tahoma"/>
        </w:rPr>
      </w:pPr>
    </w:p>
    <w:p w14:paraId="151C6D38" w14:textId="7E96C9C4" w:rsidR="000953EB" w:rsidRDefault="000953EB" w:rsidP="00874981">
      <w:pPr>
        <w:spacing w:after="120" w:line="240" w:lineRule="auto"/>
        <w:rPr>
          <w:rFonts w:ascii="Tahoma" w:hAnsi="Tahoma"/>
        </w:rPr>
      </w:pPr>
    </w:p>
    <w:p w14:paraId="79C76EE4" w14:textId="72F6296B" w:rsidR="000953EB" w:rsidRDefault="000953EB" w:rsidP="00874981">
      <w:pPr>
        <w:spacing w:after="120" w:line="240" w:lineRule="auto"/>
        <w:rPr>
          <w:rFonts w:ascii="Tahoma" w:hAnsi="Tahoma"/>
        </w:rPr>
      </w:pPr>
    </w:p>
    <w:p w14:paraId="40C019C4" w14:textId="36E2944C" w:rsidR="00874981" w:rsidRPr="00305051" w:rsidRDefault="00874981" w:rsidP="00874981">
      <w:pPr>
        <w:spacing w:after="120" w:line="240" w:lineRule="auto"/>
        <w:rPr>
          <w:rFonts w:ascii="Tahoma" w:hAnsi="Tahoma"/>
          <w:rtl/>
        </w:rPr>
      </w:pPr>
      <w:r w:rsidRPr="005C6159">
        <w:rPr>
          <w:rFonts w:ascii="Tahoma" w:hAnsi="Tahoma"/>
          <w:b/>
          <w:bCs/>
          <w:u w:val="single"/>
          <w:rtl/>
        </w:rPr>
        <w:lastRenderedPageBreak/>
        <w:t>פונקציית טבלה</w:t>
      </w:r>
      <w:r w:rsidRPr="00305051">
        <w:rPr>
          <w:rFonts w:ascii="Tahoma" w:hAnsi="Tahoma"/>
          <w:rtl/>
        </w:rPr>
        <w:t>-</w:t>
      </w:r>
    </w:p>
    <w:p w14:paraId="2466A335" w14:textId="078D446C" w:rsidR="008F2632" w:rsidRDefault="008F2632" w:rsidP="009A3ADC">
      <w:pPr>
        <w:spacing w:after="120" w:line="240" w:lineRule="auto"/>
        <w:jc w:val="left"/>
        <w:rPr>
          <w:rFonts w:ascii="Tahoma" w:hAnsi="Tahoma"/>
          <w:rtl/>
        </w:rPr>
      </w:pPr>
      <w:r w:rsidRPr="005C6159">
        <w:rPr>
          <w:rFonts w:ascii="Tahoma" w:hAnsi="Tahoma"/>
          <w:u w:val="single"/>
          <w:rtl/>
        </w:rPr>
        <w:t>רעיון עסקי</w:t>
      </w:r>
      <w:r w:rsidRPr="00305051">
        <w:rPr>
          <w:rFonts w:ascii="Tahoma" w:hAnsi="Tahoma"/>
          <w:rtl/>
        </w:rPr>
        <w:t>- החברה רוצה לדעת כמה מכירות היא ביצעה בכל מדינה בין תאריכים שונים ואם אפשרות לפלטור סוג ההספקה</w:t>
      </w:r>
      <w:r w:rsidR="009A3ADC">
        <w:rPr>
          <w:rFonts w:ascii="Tahoma" w:hAnsi="Tahoma" w:hint="cs"/>
          <w:rtl/>
        </w:rPr>
        <w:t>,</w:t>
      </w:r>
      <w:r w:rsidRPr="00305051">
        <w:rPr>
          <w:rFonts w:ascii="Tahoma" w:hAnsi="Tahoma"/>
          <w:rtl/>
        </w:rPr>
        <w:t xml:space="preserve"> משלוח או איסוף</w:t>
      </w:r>
      <w:r w:rsidR="009A3ADC">
        <w:rPr>
          <w:rFonts w:ascii="Tahoma" w:hAnsi="Tahoma" w:hint="cs"/>
          <w:rtl/>
        </w:rPr>
        <w:t>,</w:t>
      </w:r>
      <w:r w:rsidRPr="00305051">
        <w:rPr>
          <w:rFonts w:ascii="Tahoma" w:hAnsi="Tahoma"/>
          <w:rtl/>
        </w:rPr>
        <w:t xml:space="preserve"> לטובת הסקת מסקנות לגבי </w:t>
      </w:r>
      <w:r w:rsidR="009A3ADC">
        <w:rPr>
          <w:rFonts w:ascii="Tahoma" w:hAnsi="Tahoma" w:hint="cs"/>
          <w:rtl/>
        </w:rPr>
        <w:t>המערך ה</w:t>
      </w:r>
      <w:r w:rsidRPr="00305051">
        <w:rPr>
          <w:rFonts w:ascii="Tahoma" w:hAnsi="Tahoma"/>
          <w:rtl/>
        </w:rPr>
        <w:t>לוגיסטי</w:t>
      </w:r>
      <w:r w:rsidR="009A3ADC">
        <w:rPr>
          <w:rFonts w:ascii="Tahoma" w:hAnsi="Tahoma" w:hint="cs"/>
          <w:rtl/>
        </w:rPr>
        <w:t xml:space="preserve"> בכל מדינה.</w:t>
      </w:r>
      <w:r w:rsidRPr="00305051">
        <w:rPr>
          <w:rFonts w:ascii="Tahoma" w:hAnsi="Tahoma"/>
          <w:rtl/>
        </w:rPr>
        <w:t xml:space="preserve"> </w:t>
      </w:r>
    </w:p>
    <w:p w14:paraId="6C18967C" w14:textId="77777777" w:rsidR="009A3ADC" w:rsidRPr="00305051" w:rsidRDefault="009A3ADC" w:rsidP="009A3ADC">
      <w:pPr>
        <w:spacing w:after="120" w:line="240" w:lineRule="auto"/>
        <w:jc w:val="left"/>
        <w:rPr>
          <w:rFonts w:ascii="Tahoma" w:hAnsi="Tahoma"/>
        </w:rPr>
      </w:pPr>
    </w:p>
    <w:p w14:paraId="3C792646" w14:textId="77777777" w:rsidR="00A51113" w:rsidRPr="00305051" w:rsidRDefault="00A51113" w:rsidP="00A5111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8000"/>
        </w:rPr>
        <w:t>-- drop function function_CountrySellesByShippingType</w:t>
      </w:r>
    </w:p>
    <w:p w14:paraId="0EBE1E74" w14:textId="77777777" w:rsidR="00A51113" w:rsidRPr="00305051" w:rsidRDefault="00A51113" w:rsidP="00A5111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function</w:t>
      </w:r>
      <w:r w:rsidRPr="00305051">
        <w:rPr>
          <w:rFonts w:ascii="Tahoma" w:hAnsi="Tahoma"/>
          <w:color w:val="000000"/>
        </w:rPr>
        <w:t xml:space="preserve"> function_CountrySellesByShippingType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 xml:space="preserve"> @Country </w:t>
      </w:r>
      <w:r w:rsidRPr="00305051">
        <w:rPr>
          <w:rFonts w:ascii="Tahoma" w:hAnsi="Tahoma"/>
          <w:color w:val="0000FF"/>
        </w:rPr>
        <w:t>varchar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20</w:t>
      </w:r>
      <w:r w:rsidRPr="00305051">
        <w:rPr>
          <w:rFonts w:ascii="Tahoma" w:hAnsi="Tahoma"/>
          <w:color w:val="808080"/>
        </w:rPr>
        <w:t>),</w:t>
      </w:r>
      <w:r w:rsidRPr="00305051">
        <w:rPr>
          <w:rFonts w:ascii="Tahoma" w:hAnsi="Tahoma"/>
          <w:color w:val="000000"/>
        </w:rPr>
        <w:t xml:space="preserve"> @from </w:t>
      </w:r>
      <w:r w:rsidRPr="00305051">
        <w:rPr>
          <w:rFonts w:ascii="Tahoma" w:hAnsi="Tahoma"/>
          <w:color w:val="0000FF"/>
        </w:rPr>
        <w:t>date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@until </w:t>
      </w:r>
      <w:r w:rsidRPr="00305051">
        <w:rPr>
          <w:rFonts w:ascii="Tahoma" w:hAnsi="Tahoma"/>
          <w:color w:val="0000FF"/>
        </w:rPr>
        <w:t>date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@ShipingType </w:t>
      </w:r>
      <w:r w:rsidRPr="00305051">
        <w:rPr>
          <w:rFonts w:ascii="Tahoma" w:hAnsi="Tahoma"/>
          <w:color w:val="0000FF"/>
        </w:rPr>
        <w:t>varchar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20</w:t>
      </w:r>
      <w:r w:rsidRPr="00305051">
        <w:rPr>
          <w:rFonts w:ascii="Tahoma" w:hAnsi="Tahoma"/>
          <w:color w:val="808080"/>
        </w:rPr>
        <w:t>))</w:t>
      </w:r>
    </w:p>
    <w:p w14:paraId="2EA30582" w14:textId="77777777" w:rsidR="00A51113" w:rsidRPr="00305051" w:rsidRDefault="00A51113" w:rsidP="00A5111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returns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table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return</w:t>
      </w:r>
    </w:p>
    <w:p w14:paraId="3F171D00" w14:textId="77777777" w:rsidR="00A51113" w:rsidRPr="00305051" w:rsidRDefault="00A51113" w:rsidP="00A5111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distinct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total_orders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quantity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total_amount</w:t>
      </w:r>
    </w:p>
    <w:p w14:paraId="74C05B7E" w14:textId="77777777" w:rsidR="00A51113" w:rsidRPr="00305051" w:rsidRDefault="00A51113" w:rsidP="00A5111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[Contains]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OrderID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</w:p>
    <w:p w14:paraId="1282F074" w14:textId="77777777" w:rsidR="00A51113" w:rsidRPr="00305051" w:rsidRDefault="00A51113" w:rsidP="00A5111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 xml:space="preserve">where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OrderDate </w:t>
      </w:r>
      <w:r w:rsidRPr="00305051">
        <w:rPr>
          <w:rFonts w:ascii="Tahoma" w:hAnsi="Tahoma"/>
          <w:color w:val="808080"/>
        </w:rPr>
        <w:t>between</w:t>
      </w:r>
      <w:r w:rsidRPr="00305051">
        <w:rPr>
          <w:rFonts w:ascii="Tahoma" w:hAnsi="Tahoma"/>
          <w:color w:val="000000"/>
        </w:rPr>
        <w:t xml:space="preserve"> @from </w:t>
      </w:r>
      <w:r w:rsidRPr="00305051">
        <w:rPr>
          <w:rFonts w:ascii="Tahoma" w:hAnsi="Tahoma"/>
          <w:color w:val="808080"/>
        </w:rPr>
        <w:t>and</w:t>
      </w:r>
      <w:r w:rsidRPr="00305051">
        <w:rPr>
          <w:rFonts w:ascii="Tahoma" w:hAnsi="Tahoma"/>
          <w:color w:val="000000"/>
        </w:rPr>
        <w:t xml:space="preserve"> @until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and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Country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@Country </w:t>
      </w:r>
      <w:r w:rsidRPr="00305051">
        <w:rPr>
          <w:rFonts w:ascii="Tahoma" w:hAnsi="Tahoma"/>
          <w:color w:val="808080"/>
        </w:rPr>
        <w:t>and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ShippingType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@ShipingType</w:t>
      </w:r>
    </w:p>
    <w:p w14:paraId="444F5966" w14:textId="77777777" w:rsidR="00A51113" w:rsidRPr="00305051" w:rsidRDefault="00A51113" w:rsidP="00A5111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</w:p>
    <w:p w14:paraId="33256DEE" w14:textId="77777777" w:rsidR="00A51113" w:rsidRPr="00305051" w:rsidRDefault="00A51113" w:rsidP="00A5111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</w:p>
    <w:p w14:paraId="3DF70F10" w14:textId="77777777" w:rsidR="00A51113" w:rsidRPr="00305051" w:rsidRDefault="00A51113" w:rsidP="00A5111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*</w:t>
      </w:r>
    </w:p>
    <w:p w14:paraId="7F93458D" w14:textId="69181657" w:rsidR="008F2632" w:rsidRPr="00305051" w:rsidRDefault="00A51113" w:rsidP="00A51113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color w:val="808080"/>
          <w:rtl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dbo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function_CountrySellesByShippingType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FF0000"/>
        </w:rPr>
        <w:t>'denemrk'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FF0000"/>
        </w:rPr>
        <w:t>'2021-12-12'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FF0000"/>
        </w:rPr>
        <w:t xml:space="preserve">'2022-12-12'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FF0000"/>
        </w:rPr>
        <w:t>'Pick Up'</w:t>
      </w:r>
      <w:r w:rsidRPr="00305051">
        <w:rPr>
          <w:rFonts w:ascii="Tahoma" w:hAnsi="Tahoma"/>
          <w:color w:val="808080"/>
        </w:rPr>
        <w:t>)</w:t>
      </w:r>
    </w:p>
    <w:p w14:paraId="57B8FD3A" w14:textId="5C1DEFAE" w:rsidR="001537FA" w:rsidRPr="00305051" w:rsidRDefault="001537FA" w:rsidP="00A51113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  <w:r w:rsidRPr="00305051">
        <w:rPr>
          <w:rFonts w:ascii="Tahoma" w:hAnsi="Tahoma"/>
          <w:noProof/>
          <w:rtl/>
        </w:rPr>
        <w:drawing>
          <wp:anchor distT="0" distB="0" distL="114300" distR="114300" simplePos="0" relativeHeight="251689984" behindDoc="1" locked="0" layoutInCell="1" allowOverlap="1" wp14:anchorId="485F9CE0" wp14:editId="35A3A73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103302" cy="2423370"/>
            <wp:effectExtent l="0" t="0" r="0" b="0"/>
            <wp:wrapNone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CCFFD" w14:textId="3E740A88" w:rsidR="001537FA" w:rsidRPr="00305051" w:rsidRDefault="001537FA" w:rsidP="00A51113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</w:p>
    <w:p w14:paraId="04C4D349" w14:textId="77777777" w:rsidR="001537FA" w:rsidRPr="00305051" w:rsidRDefault="001537FA" w:rsidP="00A51113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</w:p>
    <w:p w14:paraId="732779A8" w14:textId="4CDB1ED1" w:rsidR="00AB3173" w:rsidRPr="00305051" w:rsidRDefault="00AB3173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786AA267" w14:textId="3E79572E" w:rsidR="00AB3173" w:rsidRPr="00305051" w:rsidRDefault="00AB3173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4EF5F0A4" w14:textId="62527963" w:rsidR="00AB3173" w:rsidRPr="00305051" w:rsidRDefault="00AB3173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1107C2B4" w14:textId="71C530E7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34F212FE" w14:textId="45CF6487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4050691B" w14:textId="67DD1762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27D6FDFE" w14:textId="7DDAC89E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4D4F6350" w14:textId="79A1CF19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4F92E685" w14:textId="51A260A5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5D627C19" w14:textId="263FA2FA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725C06C4" w14:textId="4F7C8503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7707AF02" w14:textId="7CD1E7A5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1BB091F7" w14:textId="77777777" w:rsidR="001537FA" w:rsidRPr="00305051" w:rsidRDefault="001537FA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2A0FA24F" w14:textId="02741227" w:rsidR="00AB3173" w:rsidRPr="00305051" w:rsidRDefault="00AB3173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088A6ACE" w14:textId="413015E3" w:rsidR="00AB3173" w:rsidRPr="00305051" w:rsidRDefault="00AB3173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</w:rPr>
      </w:pPr>
    </w:p>
    <w:p w14:paraId="6CC47004" w14:textId="597A41EF" w:rsidR="00AB3173" w:rsidRPr="00305051" w:rsidRDefault="00AB3173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424063D6" w14:textId="3B42E5CE" w:rsidR="00AB3173" w:rsidRPr="00305051" w:rsidRDefault="00AB3173" w:rsidP="0032114F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7C9FFE79" w14:textId="12C58086" w:rsidR="00BF2179" w:rsidRPr="00305051" w:rsidRDefault="00BF2179" w:rsidP="0032114F">
      <w:pPr>
        <w:pStyle w:val="Heading1"/>
        <w:spacing w:before="0" w:after="120" w:line="240" w:lineRule="auto"/>
        <w:rPr>
          <w:rFonts w:ascii="Tahoma" w:hAnsi="Tahoma" w:cs="Tahoma"/>
          <w:color w:val="4F81BD"/>
        </w:rPr>
      </w:pPr>
      <w:r w:rsidRPr="00305051">
        <w:rPr>
          <w:rFonts w:ascii="Tahoma" w:hAnsi="Tahoma" w:cs="Tahoma"/>
          <w:color w:val="4F81BD"/>
        </w:rPr>
        <w:lastRenderedPageBreak/>
        <w:t>Trigger</w:t>
      </w:r>
      <w:r w:rsidRPr="00305051">
        <w:rPr>
          <w:rFonts w:ascii="Tahoma" w:hAnsi="Tahoma" w:cs="Tahoma"/>
          <w:color w:val="4F81BD"/>
          <w:rtl/>
        </w:rPr>
        <w:t xml:space="preserve"> פשוט</w:t>
      </w:r>
      <w:r w:rsidR="003C6339" w:rsidRPr="00305051">
        <w:rPr>
          <w:rFonts w:ascii="Tahoma" w:hAnsi="Tahoma" w:cs="Tahoma"/>
          <w:color w:val="4F81BD"/>
          <w:rtl/>
        </w:rPr>
        <w:t xml:space="preserve"> (</w:t>
      </w:r>
      <w:r w:rsidRPr="00305051">
        <w:rPr>
          <w:rFonts w:ascii="Tahoma" w:hAnsi="Tahoma" w:cs="Tahoma"/>
          <w:color w:val="4F81BD"/>
          <w:rtl/>
        </w:rPr>
        <w:t>5%</w:t>
      </w:r>
      <w:r w:rsidR="003C6339" w:rsidRPr="00305051">
        <w:rPr>
          <w:rFonts w:ascii="Tahoma" w:hAnsi="Tahoma" w:cs="Tahoma"/>
          <w:color w:val="4F81BD"/>
          <w:rtl/>
        </w:rPr>
        <w:t>)</w:t>
      </w:r>
    </w:p>
    <w:p w14:paraId="6042A5FF" w14:textId="662FB0E2" w:rsidR="00B61406" w:rsidRPr="00305051" w:rsidRDefault="00874981" w:rsidP="000F0147">
      <w:pPr>
        <w:pStyle w:val="ListParagraph"/>
        <w:spacing w:after="120" w:line="240" w:lineRule="auto"/>
        <w:ind w:left="360"/>
        <w:contextualSpacing w:val="0"/>
        <w:jc w:val="left"/>
        <w:rPr>
          <w:rFonts w:ascii="Tahoma" w:hAnsi="Tahoma"/>
          <w:rtl/>
        </w:rPr>
      </w:pPr>
      <w:r w:rsidRPr="005C6159">
        <w:rPr>
          <w:rFonts w:ascii="Tahoma" w:hAnsi="Tahoma"/>
          <w:u w:val="single"/>
          <w:rtl/>
        </w:rPr>
        <w:t>רעיון עסקי</w:t>
      </w:r>
      <w:r w:rsidRPr="00305051">
        <w:rPr>
          <w:rFonts w:ascii="Tahoma" w:hAnsi="Tahoma"/>
          <w:rtl/>
        </w:rPr>
        <w:t>- כאשר החברה מפסיקה לייצר מוצר ו</w:t>
      </w:r>
      <w:r w:rsidR="000F0147">
        <w:rPr>
          <w:rFonts w:ascii="Tahoma" w:hAnsi="Tahoma" w:hint="cs"/>
          <w:rtl/>
        </w:rPr>
        <w:t>היא רוצה ל</w:t>
      </w:r>
      <w:r w:rsidRPr="00305051">
        <w:rPr>
          <w:rFonts w:ascii="Tahoma" w:hAnsi="Tahoma"/>
          <w:rtl/>
        </w:rPr>
        <w:t>מ</w:t>
      </w:r>
      <w:r w:rsidR="000F0147">
        <w:rPr>
          <w:rFonts w:ascii="Tahoma" w:hAnsi="Tahoma" w:hint="cs"/>
          <w:rtl/>
        </w:rPr>
        <w:t>חוק</w:t>
      </w:r>
      <w:r w:rsidRPr="00305051">
        <w:rPr>
          <w:rFonts w:ascii="Tahoma" w:hAnsi="Tahoma"/>
          <w:rtl/>
        </w:rPr>
        <w:t xml:space="preserve"> אותו מטבלת הרהיטים</w:t>
      </w:r>
      <w:r w:rsidR="000F0147">
        <w:rPr>
          <w:rFonts w:ascii="Tahoma" w:hAnsi="Tahoma" w:hint="cs"/>
          <w:rtl/>
        </w:rPr>
        <w:t>,</w:t>
      </w:r>
      <w:r w:rsidRPr="00305051">
        <w:rPr>
          <w:rFonts w:ascii="Tahoma" w:hAnsi="Tahoma"/>
          <w:rtl/>
        </w:rPr>
        <w:t xml:space="preserve"> הטרי</w:t>
      </w:r>
      <w:r w:rsidR="000C361D" w:rsidRPr="00305051">
        <w:rPr>
          <w:rFonts w:ascii="Tahoma" w:hAnsi="Tahoma"/>
          <w:rtl/>
        </w:rPr>
        <w:t>ג</w:t>
      </w:r>
      <w:r w:rsidRPr="00305051">
        <w:rPr>
          <w:rFonts w:ascii="Tahoma" w:hAnsi="Tahoma"/>
          <w:rtl/>
        </w:rPr>
        <w:t xml:space="preserve">ר </w:t>
      </w:r>
      <w:r w:rsidR="000F0147">
        <w:rPr>
          <w:rFonts w:ascii="Tahoma" w:hAnsi="Tahoma" w:hint="cs"/>
          <w:rtl/>
        </w:rPr>
        <w:t>נכנס לפעולה ו</w:t>
      </w:r>
      <w:r w:rsidRPr="00305051">
        <w:rPr>
          <w:rFonts w:ascii="Tahoma" w:hAnsi="Tahoma"/>
          <w:rtl/>
        </w:rPr>
        <w:t xml:space="preserve">מוחק את </w:t>
      </w:r>
      <w:r w:rsidR="000C361D" w:rsidRPr="00305051">
        <w:rPr>
          <w:rFonts w:ascii="Tahoma" w:hAnsi="Tahoma"/>
          <w:rtl/>
        </w:rPr>
        <w:t xml:space="preserve">כל הרשומות בטבלת </w:t>
      </w:r>
      <w:r w:rsidR="000C361D" w:rsidRPr="00305051">
        <w:rPr>
          <w:rFonts w:ascii="Tahoma" w:hAnsi="Tahoma"/>
        </w:rPr>
        <w:t xml:space="preserve">MODIFICATION </w:t>
      </w:r>
      <w:r w:rsidR="000C361D" w:rsidRPr="00305051">
        <w:rPr>
          <w:rFonts w:ascii="Tahoma" w:hAnsi="Tahoma"/>
          <w:rtl/>
        </w:rPr>
        <w:t xml:space="preserve"> שקשורות לרהיט הנמחק.</w:t>
      </w:r>
      <w:r w:rsidR="005C5236" w:rsidRPr="00305051">
        <w:rPr>
          <w:rFonts w:ascii="Tahoma" w:hAnsi="Tahoma"/>
          <w:rtl/>
        </w:rPr>
        <w:t xml:space="preserve"> (פותר את בעיית סדר מחיקה עם מפתחות זרים)</w:t>
      </w:r>
      <w:r w:rsidR="000F0147">
        <w:rPr>
          <w:rFonts w:ascii="Tahoma" w:hAnsi="Tahoma" w:hint="cs"/>
          <w:rtl/>
        </w:rPr>
        <w:t>.</w:t>
      </w:r>
    </w:p>
    <w:p w14:paraId="30A0549B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8000"/>
        </w:rPr>
        <w:t>-- drop trigger Update_modifications</w:t>
      </w:r>
    </w:p>
    <w:p w14:paraId="11DA8E43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TRIGGER</w:t>
      </w:r>
      <w:r w:rsidRPr="00305051">
        <w:rPr>
          <w:rFonts w:ascii="Tahoma" w:hAnsi="Tahoma"/>
          <w:color w:val="000000"/>
        </w:rPr>
        <w:t xml:space="preserve"> Update_modifications</w:t>
      </w:r>
    </w:p>
    <w:p w14:paraId="08904C8D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furnitures </w:t>
      </w:r>
      <w:r w:rsidRPr="00305051">
        <w:rPr>
          <w:rFonts w:ascii="Tahoma" w:hAnsi="Tahoma"/>
          <w:color w:val="0000FF"/>
        </w:rPr>
        <w:t>instead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of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delete</w:t>
      </w:r>
    </w:p>
    <w:p w14:paraId="22D57725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begin</w:t>
      </w:r>
      <w:r w:rsidRPr="00305051">
        <w:rPr>
          <w:rFonts w:ascii="Tahoma" w:hAnsi="Tahoma"/>
          <w:color w:val="000000"/>
        </w:rPr>
        <w:t xml:space="preserve"> </w:t>
      </w:r>
    </w:p>
    <w:p w14:paraId="72488993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delete</w:t>
      </w:r>
      <w:r w:rsidRPr="00305051">
        <w:rPr>
          <w:rFonts w:ascii="Tahoma" w:hAnsi="Tahoma"/>
          <w:color w:val="000000"/>
        </w:rPr>
        <w:t xml:space="preserve"> Modifications</w:t>
      </w:r>
    </w:p>
    <w:p w14:paraId="63D2C303" w14:textId="3C417DFE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80808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ItemID </w:t>
      </w:r>
      <w:r w:rsidRPr="00305051">
        <w:rPr>
          <w:rFonts w:ascii="Tahoma" w:hAnsi="Tahoma"/>
          <w:color w:val="808080"/>
        </w:rPr>
        <w:t>in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d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deleted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d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and</w:t>
      </w:r>
      <w:r w:rsidRPr="00305051">
        <w:rPr>
          <w:rFonts w:ascii="Tahoma" w:hAnsi="Tahoma"/>
          <w:color w:val="000000"/>
        </w:rPr>
        <w:t xml:space="preserve"> ItemID </w:t>
      </w:r>
      <w:r w:rsidRPr="00305051">
        <w:rPr>
          <w:rFonts w:ascii="Tahoma" w:hAnsi="Tahoma"/>
          <w:color w:val="808080"/>
        </w:rPr>
        <w:t>in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m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Modifications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m</w:t>
      </w:r>
      <w:r w:rsidRPr="00305051">
        <w:rPr>
          <w:rFonts w:ascii="Tahoma" w:hAnsi="Tahoma"/>
          <w:color w:val="808080"/>
        </w:rPr>
        <w:t>)</w:t>
      </w:r>
    </w:p>
    <w:p w14:paraId="3BA9F1CF" w14:textId="77777777" w:rsidR="00C10AC8" w:rsidRPr="00305051" w:rsidRDefault="00C10AC8" w:rsidP="00C10AC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delete</w:t>
      </w:r>
      <w:r w:rsidRPr="00305051">
        <w:rPr>
          <w:rFonts w:ascii="Tahoma" w:hAnsi="Tahoma"/>
          <w:color w:val="000000"/>
        </w:rPr>
        <w:t xml:space="preserve"> Furnitures </w:t>
      </w:r>
    </w:p>
    <w:p w14:paraId="01AE6227" w14:textId="77777777" w:rsidR="00C10AC8" w:rsidRPr="00305051" w:rsidRDefault="00C10AC8" w:rsidP="00C10AC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ItemID </w:t>
      </w:r>
      <w:r w:rsidRPr="00305051">
        <w:rPr>
          <w:rFonts w:ascii="Tahoma" w:hAnsi="Tahoma"/>
          <w:color w:val="808080"/>
        </w:rPr>
        <w:t>in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d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deleted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d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and</w:t>
      </w:r>
      <w:r w:rsidRPr="00305051">
        <w:rPr>
          <w:rFonts w:ascii="Tahoma" w:hAnsi="Tahoma"/>
          <w:color w:val="000000"/>
        </w:rPr>
        <w:t xml:space="preserve"> ItemID </w:t>
      </w:r>
      <w:r w:rsidRPr="00305051">
        <w:rPr>
          <w:rFonts w:ascii="Tahoma" w:hAnsi="Tahoma"/>
          <w:color w:val="808080"/>
        </w:rPr>
        <w:t>in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Furnitures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)</w:t>
      </w:r>
    </w:p>
    <w:p w14:paraId="378B5ECD" w14:textId="19F81E61" w:rsidR="00C10AC8" w:rsidRPr="00305051" w:rsidRDefault="00C10AC8" w:rsidP="00C10AC8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end</w:t>
      </w:r>
    </w:p>
    <w:p w14:paraId="62D88F70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 xml:space="preserve">  </w:t>
      </w:r>
    </w:p>
    <w:p w14:paraId="2903A291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*</w:t>
      </w:r>
    </w:p>
    <w:p w14:paraId="0B805737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Modifications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m</w:t>
      </w:r>
    </w:p>
    <w:p w14:paraId="559E97D8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m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108</w:t>
      </w:r>
    </w:p>
    <w:p w14:paraId="40342285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2B1D151F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delete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Furnitures </w:t>
      </w: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Furnitures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108</w:t>
      </w:r>
    </w:p>
    <w:p w14:paraId="2F116104" w14:textId="48C3AE32" w:rsidR="000C361D" w:rsidRPr="00305051" w:rsidRDefault="000C361D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15FE828B" w14:textId="4CB846BC" w:rsidR="000C361D" w:rsidRPr="00305051" w:rsidRDefault="00AB3173" w:rsidP="00AB3173">
      <w:pPr>
        <w:pStyle w:val="ListParagraph"/>
        <w:tabs>
          <w:tab w:val="left" w:pos="6724"/>
        </w:tabs>
        <w:spacing w:after="120" w:line="240" w:lineRule="auto"/>
        <w:ind w:left="360"/>
        <w:contextualSpacing w:val="0"/>
        <w:rPr>
          <w:rFonts w:ascii="Tahoma" w:hAnsi="Tahoma"/>
          <w:rtl/>
        </w:rPr>
      </w:pPr>
      <w:r w:rsidRPr="00305051">
        <w:rPr>
          <w:rFonts w:ascii="Tahoma" w:hAnsi="Tahoma"/>
          <w:u w:val="single"/>
          <w:rtl/>
        </w:rPr>
        <w:t>אחרי הפעלת הטריגר</w:t>
      </w:r>
      <w:r w:rsidRPr="00305051">
        <w:rPr>
          <w:rFonts w:ascii="Tahoma" w:hAnsi="Tahoma"/>
          <w:rtl/>
        </w:rPr>
        <w:tab/>
      </w:r>
      <w:r w:rsidRPr="00305051">
        <w:rPr>
          <w:rFonts w:ascii="Tahoma" w:hAnsi="Tahoma"/>
          <w:u w:val="single"/>
          <w:rtl/>
        </w:rPr>
        <w:t>לפני הפעלת הטריגר</w:t>
      </w:r>
    </w:p>
    <w:p w14:paraId="1C5696DB" w14:textId="5759ECE0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  <w:r w:rsidRPr="00305051">
        <w:rPr>
          <w:rFonts w:ascii="Tahoma" w:hAnsi="Tahoma"/>
          <w:noProof/>
          <w:rtl/>
        </w:rPr>
        <w:drawing>
          <wp:anchor distT="0" distB="0" distL="114300" distR="114300" simplePos="0" relativeHeight="251684864" behindDoc="1" locked="0" layoutInCell="1" allowOverlap="1" wp14:anchorId="1C807B98" wp14:editId="2FE13D3F">
            <wp:simplePos x="0" y="0"/>
            <wp:positionH relativeFrom="margin">
              <wp:align>right</wp:align>
            </wp:positionH>
            <wp:positionV relativeFrom="paragraph">
              <wp:posOffset>127244</wp:posOffset>
            </wp:positionV>
            <wp:extent cx="2027096" cy="1402202"/>
            <wp:effectExtent l="0" t="0" r="0" b="762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5051">
        <w:rPr>
          <w:rFonts w:ascii="Tahoma" w:hAnsi="Tahoma"/>
          <w:noProof/>
          <w:rtl/>
        </w:rPr>
        <w:drawing>
          <wp:anchor distT="0" distB="0" distL="114300" distR="114300" simplePos="0" relativeHeight="251682816" behindDoc="1" locked="0" layoutInCell="1" allowOverlap="1" wp14:anchorId="3F3851CB" wp14:editId="47E72323">
            <wp:simplePos x="0" y="0"/>
            <wp:positionH relativeFrom="column">
              <wp:posOffset>-118647</wp:posOffset>
            </wp:positionH>
            <wp:positionV relativeFrom="paragraph">
              <wp:posOffset>128319</wp:posOffset>
            </wp:positionV>
            <wp:extent cx="2049958" cy="1486029"/>
            <wp:effectExtent l="0" t="0" r="7620" b="0"/>
            <wp:wrapNone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4A042" w14:textId="10036144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64556569" w14:textId="21768DEA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  <w:r w:rsidRPr="00305051">
        <w:rPr>
          <w:rFonts w:ascii="Tahoma" w:hAnsi="Tahoma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2F135C" wp14:editId="67A3CCAD">
                <wp:simplePos x="0" y="0"/>
                <wp:positionH relativeFrom="column">
                  <wp:posOffset>2106539</wp:posOffset>
                </wp:positionH>
                <wp:positionV relativeFrom="paragraph">
                  <wp:posOffset>155770</wp:posOffset>
                </wp:positionV>
                <wp:extent cx="1447800" cy="433754"/>
                <wp:effectExtent l="0" t="19050" r="38100" b="42545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337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0F334" id="Arrow: Right 24" o:spid="_x0000_s1026" type="#_x0000_t13" style="position:absolute;margin-left:165.85pt;margin-top:12.25pt;width:114pt;height:34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" adj="18364" fillcolor="#4f81bd [3204]" strokecolor="#243f60 [1604]" strokeweight="2pt"/>
            </w:pict>
          </mc:Fallback>
        </mc:AlternateContent>
      </w:r>
    </w:p>
    <w:p w14:paraId="62D6C61E" w14:textId="647B6621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6D09FC24" w14:textId="331AF075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2B878A41" w14:textId="09CF999D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7C44BFC6" w14:textId="747E016B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210954B1" w14:textId="7E02D6A6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4DF1A207" w14:textId="49E1CCF8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76812B8B" w14:textId="54707173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78BD2FA7" w14:textId="0CDA0292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22A159E8" w14:textId="2302DBF8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3FBD85E5" w14:textId="64C682FF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2E9C648D" w14:textId="40CA4EFD" w:rsidR="00AB3173" w:rsidRPr="00305051" w:rsidRDefault="00AB3173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  <w:rtl/>
        </w:rPr>
      </w:pPr>
    </w:p>
    <w:p w14:paraId="49EE224C" w14:textId="587E5EA6" w:rsidR="00823851" w:rsidRPr="00305051" w:rsidRDefault="00823851" w:rsidP="0032114F">
      <w:pPr>
        <w:pStyle w:val="Heading1"/>
        <w:spacing w:before="0" w:after="120" w:line="240" w:lineRule="auto"/>
        <w:rPr>
          <w:rFonts w:ascii="Tahoma" w:hAnsi="Tahoma" w:cs="Tahoma"/>
          <w:color w:val="4F81BD"/>
          <w:sz w:val="22"/>
          <w:szCs w:val="22"/>
          <w:rtl/>
        </w:rPr>
      </w:pPr>
      <w:r w:rsidRPr="00305051">
        <w:rPr>
          <w:rFonts w:ascii="Tahoma" w:hAnsi="Tahoma" w:cs="Tahoma"/>
          <w:color w:val="4F81BD"/>
          <w:rtl/>
        </w:rPr>
        <w:lastRenderedPageBreak/>
        <w:t>פרוצדורה שמורה (</w:t>
      </w:r>
      <w:r w:rsidRPr="00305051">
        <w:rPr>
          <w:rFonts w:ascii="Tahoma" w:hAnsi="Tahoma" w:cs="Tahoma"/>
          <w:color w:val="4F81BD"/>
        </w:rPr>
        <w:t>(Stored Procedure</w:t>
      </w:r>
      <w:r w:rsidRPr="00305051">
        <w:rPr>
          <w:rFonts w:ascii="Tahoma" w:hAnsi="Tahoma" w:cs="Tahoma"/>
          <w:color w:val="4F81BD"/>
          <w:rtl/>
        </w:rPr>
        <w:t xml:space="preserve"> פשוטה</w:t>
      </w:r>
      <w:r w:rsidR="003C6339" w:rsidRPr="00305051">
        <w:rPr>
          <w:rFonts w:ascii="Tahoma" w:hAnsi="Tahoma" w:cs="Tahoma"/>
          <w:color w:val="4F81BD"/>
          <w:rtl/>
        </w:rPr>
        <w:t xml:space="preserve"> (</w:t>
      </w:r>
      <w:r w:rsidRPr="00305051">
        <w:rPr>
          <w:rFonts w:ascii="Tahoma" w:hAnsi="Tahoma" w:cs="Tahoma"/>
          <w:color w:val="4F81BD"/>
          <w:rtl/>
        </w:rPr>
        <w:t>5%</w:t>
      </w:r>
      <w:r w:rsidR="003C6339" w:rsidRPr="00305051">
        <w:rPr>
          <w:rFonts w:ascii="Tahoma" w:hAnsi="Tahoma" w:cs="Tahoma"/>
          <w:color w:val="4F81BD"/>
          <w:rtl/>
        </w:rPr>
        <w:t>)</w:t>
      </w:r>
    </w:p>
    <w:p w14:paraId="05EAF562" w14:textId="3700E9D0" w:rsidR="00823851" w:rsidRPr="00305051" w:rsidRDefault="000C361D" w:rsidP="005C5236">
      <w:pPr>
        <w:pStyle w:val="ListParagraph"/>
        <w:spacing w:after="120" w:line="240" w:lineRule="auto"/>
        <w:ind w:left="360"/>
        <w:contextualSpacing w:val="0"/>
        <w:jc w:val="left"/>
        <w:rPr>
          <w:rFonts w:ascii="Tahoma" w:hAnsi="Tahoma"/>
          <w:rtl/>
        </w:rPr>
      </w:pPr>
      <w:r w:rsidRPr="005C6159">
        <w:rPr>
          <w:rFonts w:ascii="Tahoma" w:hAnsi="Tahoma"/>
          <w:u w:val="single"/>
          <w:rtl/>
        </w:rPr>
        <w:t>רעיון עסקי</w:t>
      </w:r>
      <w:r w:rsidRPr="00305051">
        <w:rPr>
          <w:rFonts w:ascii="Tahoma" w:hAnsi="Tahoma"/>
          <w:rtl/>
        </w:rPr>
        <w:t xml:space="preserve">- החברה </w:t>
      </w:r>
      <w:r w:rsidR="000F0147">
        <w:rPr>
          <w:rFonts w:ascii="Tahoma" w:hAnsi="Tahoma" w:hint="cs"/>
          <w:rtl/>
        </w:rPr>
        <w:t>צריכה נתוני מכירה עדכניים מכל מדינה לטובת פעולות חיזוי שונות</w:t>
      </w:r>
      <w:r w:rsidRPr="00305051">
        <w:rPr>
          <w:rFonts w:ascii="Tahoma" w:hAnsi="Tahoma"/>
          <w:rtl/>
        </w:rPr>
        <w:t xml:space="preserve">. </w:t>
      </w:r>
      <w:r w:rsidR="005C5236" w:rsidRPr="00305051">
        <w:rPr>
          <w:rFonts w:ascii="Tahoma" w:hAnsi="Tahoma"/>
          <w:rtl/>
        </w:rPr>
        <w:br/>
      </w:r>
      <w:r w:rsidR="000F0147">
        <w:rPr>
          <w:rFonts w:ascii="Tahoma" w:hAnsi="Tahoma" w:hint="cs"/>
          <w:rtl/>
        </w:rPr>
        <w:t xml:space="preserve">לכן </w:t>
      </w:r>
      <w:r w:rsidRPr="00305051">
        <w:rPr>
          <w:rFonts w:ascii="Tahoma" w:hAnsi="Tahoma"/>
          <w:rtl/>
        </w:rPr>
        <w:t>הפרוצדורה מקבלת מדינה ומחזירה כמה רהיטים נמכרו לפני חודשיים.</w:t>
      </w:r>
    </w:p>
    <w:p w14:paraId="68E82E4B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procedure</w:t>
      </w:r>
      <w:r w:rsidRPr="00305051">
        <w:rPr>
          <w:rFonts w:ascii="Tahoma" w:hAnsi="Tahoma"/>
          <w:color w:val="000000"/>
        </w:rPr>
        <w:t xml:space="preserve"> sp_furniture_supply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 xml:space="preserve">@country </w:t>
      </w:r>
      <w:r w:rsidRPr="00305051">
        <w:rPr>
          <w:rFonts w:ascii="Tahoma" w:hAnsi="Tahoma"/>
          <w:color w:val="0000FF"/>
        </w:rPr>
        <w:t xml:space="preserve">varchar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20</w:t>
      </w:r>
      <w:r w:rsidRPr="00305051">
        <w:rPr>
          <w:rFonts w:ascii="Tahoma" w:hAnsi="Tahoma"/>
          <w:color w:val="808080"/>
        </w:rPr>
        <w:t>))</w:t>
      </w:r>
    </w:p>
    <w:p w14:paraId="2E44D002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begin</w:t>
      </w:r>
      <w:r w:rsidRPr="00305051">
        <w:rPr>
          <w:rFonts w:ascii="Tahoma" w:hAnsi="Tahoma"/>
          <w:color w:val="000000"/>
        </w:rPr>
        <w:t xml:space="preserve"> </w:t>
      </w:r>
    </w:p>
    <w:p w14:paraId="20ECB19F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total_amount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 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quantity</w:t>
      </w:r>
      <w:r w:rsidRPr="00305051">
        <w:rPr>
          <w:rFonts w:ascii="Tahoma" w:hAnsi="Tahoma"/>
          <w:color w:val="808080"/>
        </w:rPr>
        <w:t>)</w:t>
      </w:r>
    </w:p>
    <w:p w14:paraId="3366F2E2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[Contains]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</w:p>
    <w:p w14:paraId="0F80A4F1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year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orderdate</w:t>
      </w:r>
      <w:r w:rsidRPr="00305051">
        <w:rPr>
          <w:rFonts w:ascii="Tahoma" w:hAnsi="Tahoma"/>
          <w:color w:val="808080"/>
        </w:rPr>
        <w:t>)=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year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FF00FF"/>
        </w:rPr>
        <w:t>getdate</w:t>
      </w:r>
      <w:r w:rsidRPr="00305051">
        <w:rPr>
          <w:rFonts w:ascii="Tahoma" w:hAnsi="Tahoma"/>
          <w:color w:val="808080"/>
        </w:rPr>
        <w:t>())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and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month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orderdate</w:t>
      </w:r>
      <w:r w:rsidRPr="00305051">
        <w:rPr>
          <w:rFonts w:ascii="Tahoma" w:hAnsi="Tahoma"/>
          <w:color w:val="808080"/>
        </w:rPr>
        <w:t>)=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month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FF00FF"/>
        </w:rPr>
        <w:t>getdate</w:t>
      </w:r>
      <w:r w:rsidRPr="00305051">
        <w:rPr>
          <w:rFonts w:ascii="Tahoma" w:hAnsi="Tahoma"/>
          <w:color w:val="808080"/>
        </w:rPr>
        <w:t>())-</w:t>
      </w:r>
      <w:r w:rsidRPr="00305051">
        <w:rPr>
          <w:rFonts w:ascii="Tahoma" w:hAnsi="Tahoma"/>
          <w:color w:val="000000"/>
        </w:rPr>
        <w:t>2</w:t>
      </w:r>
    </w:p>
    <w:p w14:paraId="5544670C" w14:textId="77777777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808080"/>
        </w:rPr>
        <w:t>and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country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@country</w:t>
      </w:r>
    </w:p>
    <w:p w14:paraId="3C322BB9" w14:textId="061C9978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>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quantity</w:t>
      </w:r>
    </w:p>
    <w:p w14:paraId="6BC4356A" w14:textId="59D56155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end</w:t>
      </w:r>
    </w:p>
    <w:p w14:paraId="61422236" w14:textId="3475070B" w:rsidR="000C361D" w:rsidRPr="00305051" w:rsidRDefault="000C361D" w:rsidP="000C361D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6A4A041E" w14:textId="17BC6576" w:rsidR="000C361D" w:rsidRPr="00305051" w:rsidRDefault="000C361D" w:rsidP="000C361D">
      <w:pPr>
        <w:pStyle w:val="ListParagraph"/>
        <w:spacing w:after="120" w:line="240" w:lineRule="auto"/>
        <w:ind w:left="360"/>
        <w:contextualSpacing w:val="0"/>
        <w:jc w:val="right"/>
        <w:rPr>
          <w:rFonts w:ascii="Tahoma" w:hAnsi="Tahoma"/>
          <w:rtl/>
        </w:rPr>
      </w:pPr>
      <w:r w:rsidRPr="00305051">
        <w:rPr>
          <w:rFonts w:ascii="Tahoma" w:hAnsi="Tahoma"/>
          <w:color w:val="0000FF"/>
        </w:rPr>
        <w:t>execute</w:t>
      </w:r>
      <w:r w:rsidRPr="00305051">
        <w:rPr>
          <w:rFonts w:ascii="Tahoma" w:hAnsi="Tahoma"/>
          <w:color w:val="000000"/>
        </w:rPr>
        <w:t xml:space="preserve"> sp_furniture_supply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FF0000"/>
        </w:rPr>
        <w:t>'israel'</w:t>
      </w:r>
    </w:p>
    <w:p w14:paraId="1DBEA4F9" w14:textId="12383995" w:rsidR="000C361D" w:rsidRPr="00305051" w:rsidRDefault="00975830" w:rsidP="000C361D">
      <w:pPr>
        <w:pStyle w:val="ListParagraph"/>
        <w:spacing w:after="120" w:line="240" w:lineRule="auto"/>
        <w:ind w:left="360"/>
        <w:contextualSpacing w:val="0"/>
        <w:rPr>
          <w:rFonts w:ascii="Tahoma" w:hAnsi="Tahoma"/>
        </w:rPr>
      </w:pPr>
      <w:r w:rsidRPr="00305051">
        <w:rPr>
          <w:rFonts w:ascii="Tahoma" w:hAnsi="Tahoma"/>
          <w:noProof/>
          <w:color w:val="000000"/>
        </w:rPr>
        <w:drawing>
          <wp:anchor distT="0" distB="0" distL="114300" distR="114300" simplePos="0" relativeHeight="251687936" behindDoc="1" locked="0" layoutInCell="1" allowOverlap="1" wp14:anchorId="48D13D51" wp14:editId="1205CA52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440305" cy="1546994"/>
            <wp:effectExtent l="0" t="0" r="7620" b="0"/>
            <wp:wrapNone/>
            <wp:docPr id="25" name="Picture 2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5DD5B" w14:textId="2906225F" w:rsidR="00AB3173" w:rsidRPr="00305051" w:rsidRDefault="00AB3173" w:rsidP="0032114F">
      <w:pPr>
        <w:pStyle w:val="Heading2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</w:p>
    <w:p w14:paraId="631B1F9A" w14:textId="77777777" w:rsidR="00AB3173" w:rsidRPr="00305051" w:rsidRDefault="00AB3173" w:rsidP="0032114F">
      <w:pPr>
        <w:pStyle w:val="Heading2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</w:p>
    <w:p w14:paraId="43C53E7E" w14:textId="77777777" w:rsidR="00AB3173" w:rsidRPr="00305051" w:rsidRDefault="00AB3173" w:rsidP="0032114F">
      <w:pPr>
        <w:pStyle w:val="Heading2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</w:p>
    <w:p w14:paraId="42FF8AF9" w14:textId="77777777" w:rsidR="00AB3173" w:rsidRPr="00305051" w:rsidRDefault="00AB3173" w:rsidP="00AB3173">
      <w:pPr>
        <w:rPr>
          <w:rFonts w:ascii="Tahoma" w:hAnsi="Tahoma"/>
          <w:rtl/>
        </w:rPr>
      </w:pPr>
    </w:p>
    <w:p w14:paraId="287D37F6" w14:textId="77777777" w:rsidR="00AB3173" w:rsidRPr="00305051" w:rsidRDefault="00AB3173" w:rsidP="00AB3173">
      <w:pPr>
        <w:rPr>
          <w:rFonts w:ascii="Tahoma" w:hAnsi="Tahoma"/>
          <w:rtl/>
        </w:rPr>
      </w:pPr>
    </w:p>
    <w:p w14:paraId="2119F9DC" w14:textId="77777777" w:rsidR="00AB3173" w:rsidRPr="00305051" w:rsidRDefault="00AB3173" w:rsidP="00AB3173">
      <w:pPr>
        <w:rPr>
          <w:rFonts w:ascii="Tahoma" w:hAnsi="Tahoma"/>
          <w:rtl/>
        </w:rPr>
      </w:pPr>
    </w:p>
    <w:p w14:paraId="3781CA5C" w14:textId="77777777" w:rsidR="00AB3173" w:rsidRPr="00305051" w:rsidRDefault="00AB3173" w:rsidP="00AB3173">
      <w:pPr>
        <w:rPr>
          <w:rFonts w:ascii="Tahoma" w:hAnsi="Tahoma"/>
          <w:rtl/>
        </w:rPr>
      </w:pPr>
    </w:p>
    <w:p w14:paraId="03EBB96E" w14:textId="77777777" w:rsidR="00AB3173" w:rsidRPr="00305051" w:rsidRDefault="00AB3173" w:rsidP="00AB3173">
      <w:pPr>
        <w:rPr>
          <w:rFonts w:ascii="Tahoma" w:hAnsi="Tahoma"/>
          <w:rtl/>
        </w:rPr>
      </w:pPr>
    </w:p>
    <w:p w14:paraId="6E159A71" w14:textId="77777777" w:rsidR="00AB3173" w:rsidRPr="00305051" w:rsidRDefault="00AB3173" w:rsidP="00AB3173">
      <w:pPr>
        <w:rPr>
          <w:rFonts w:ascii="Tahoma" w:hAnsi="Tahoma"/>
          <w:rtl/>
        </w:rPr>
      </w:pPr>
    </w:p>
    <w:p w14:paraId="2AE7F117" w14:textId="77777777" w:rsidR="00AB3173" w:rsidRPr="00305051" w:rsidRDefault="00AB3173" w:rsidP="00AB3173">
      <w:pPr>
        <w:rPr>
          <w:rFonts w:ascii="Tahoma" w:hAnsi="Tahoma"/>
          <w:rtl/>
        </w:rPr>
      </w:pPr>
    </w:p>
    <w:p w14:paraId="1576DA2D" w14:textId="77777777" w:rsidR="00AB3173" w:rsidRPr="00305051" w:rsidRDefault="00AB3173" w:rsidP="00AB3173">
      <w:pPr>
        <w:rPr>
          <w:rFonts w:ascii="Tahoma" w:hAnsi="Tahoma"/>
          <w:rtl/>
        </w:rPr>
      </w:pPr>
    </w:p>
    <w:p w14:paraId="175ED820" w14:textId="77777777" w:rsidR="00AB3173" w:rsidRPr="00305051" w:rsidRDefault="00AB3173" w:rsidP="00AB3173">
      <w:pPr>
        <w:rPr>
          <w:rFonts w:ascii="Tahoma" w:hAnsi="Tahoma"/>
          <w:rtl/>
        </w:rPr>
      </w:pPr>
    </w:p>
    <w:p w14:paraId="0EF0A0BC" w14:textId="77777777" w:rsidR="00AB3173" w:rsidRPr="00305051" w:rsidRDefault="00AB3173" w:rsidP="00AB3173">
      <w:pPr>
        <w:rPr>
          <w:rFonts w:ascii="Tahoma" w:hAnsi="Tahoma"/>
          <w:rtl/>
        </w:rPr>
      </w:pPr>
    </w:p>
    <w:p w14:paraId="4BE5F832" w14:textId="77777777" w:rsidR="00AB3173" w:rsidRPr="00305051" w:rsidRDefault="00AB3173" w:rsidP="00AB3173">
      <w:pPr>
        <w:rPr>
          <w:rFonts w:ascii="Tahoma" w:hAnsi="Tahoma"/>
          <w:rtl/>
        </w:rPr>
      </w:pPr>
    </w:p>
    <w:p w14:paraId="6153B341" w14:textId="77777777" w:rsidR="00AB3173" w:rsidRPr="00305051" w:rsidRDefault="00AB3173" w:rsidP="00AB3173">
      <w:pPr>
        <w:rPr>
          <w:rFonts w:ascii="Tahoma" w:hAnsi="Tahoma"/>
          <w:rtl/>
        </w:rPr>
      </w:pPr>
    </w:p>
    <w:p w14:paraId="1469E277" w14:textId="77777777" w:rsidR="00AB3173" w:rsidRPr="00305051" w:rsidRDefault="00AB3173" w:rsidP="00AB3173">
      <w:pPr>
        <w:rPr>
          <w:rFonts w:ascii="Tahoma" w:hAnsi="Tahoma"/>
          <w:rtl/>
        </w:rPr>
      </w:pPr>
    </w:p>
    <w:p w14:paraId="3A5DDB59" w14:textId="6310BE85" w:rsidR="00634F7E" w:rsidRPr="00305051" w:rsidRDefault="00634F7E" w:rsidP="0032114F">
      <w:pPr>
        <w:pStyle w:val="Heading2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  <w:r w:rsidRPr="00305051">
        <w:rPr>
          <w:rFonts w:ascii="Tahoma" w:hAnsi="Tahoma" w:cs="Tahoma"/>
          <w:sz w:val="32"/>
          <w:szCs w:val="32"/>
          <w:rtl/>
        </w:rPr>
        <w:lastRenderedPageBreak/>
        <w:t>מטלה 3 (20%) – כלים להצגת נתונים</w:t>
      </w:r>
    </w:p>
    <w:p w14:paraId="714770F2" w14:textId="6AE6679A" w:rsidR="005849D6" w:rsidRPr="00305051" w:rsidRDefault="005849D6" w:rsidP="000F0147">
      <w:pPr>
        <w:spacing w:after="120" w:line="240" w:lineRule="auto"/>
        <w:jc w:val="left"/>
        <w:rPr>
          <w:rFonts w:ascii="Tahoma" w:hAnsi="Tahoma"/>
          <w:rtl/>
        </w:rPr>
      </w:pPr>
      <w:r w:rsidRPr="005C6159">
        <w:rPr>
          <w:rFonts w:ascii="Tahoma" w:hAnsi="Tahoma"/>
          <w:b/>
          <w:bCs/>
          <w:u w:val="single"/>
          <w:rtl/>
        </w:rPr>
        <w:t>דוח עסקי</w:t>
      </w:r>
      <w:r w:rsidRPr="005C6159">
        <w:rPr>
          <w:rFonts w:ascii="Tahoma" w:hAnsi="Tahoma"/>
          <w:rtl/>
        </w:rPr>
        <w:t>-</w:t>
      </w:r>
      <w:r w:rsidRPr="00305051">
        <w:rPr>
          <w:rFonts w:ascii="Tahoma" w:hAnsi="Tahoma"/>
          <w:rtl/>
        </w:rPr>
        <w:t xml:space="preserve"> הדוח מיועד למעצב הראשי של החברה</w:t>
      </w:r>
      <w:r w:rsidR="000F0147">
        <w:rPr>
          <w:rFonts w:ascii="Tahoma" w:hAnsi="Tahoma" w:hint="cs"/>
          <w:rtl/>
        </w:rPr>
        <w:t>.</w:t>
      </w:r>
      <w:r w:rsidRPr="00305051">
        <w:rPr>
          <w:rFonts w:ascii="Tahoma" w:hAnsi="Tahoma"/>
          <w:rtl/>
        </w:rPr>
        <w:t xml:space="preserve"> מטר</w:t>
      </w:r>
      <w:r w:rsidR="000F0147">
        <w:rPr>
          <w:rFonts w:ascii="Tahoma" w:hAnsi="Tahoma" w:hint="cs"/>
          <w:rtl/>
        </w:rPr>
        <w:t>ת הדוח,</w:t>
      </w:r>
      <w:r w:rsidRPr="00305051">
        <w:rPr>
          <w:rFonts w:ascii="Tahoma" w:hAnsi="Tahoma"/>
          <w:rtl/>
        </w:rPr>
        <w:t xml:space="preserve"> </w:t>
      </w:r>
      <w:r w:rsidR="000F0147">
        <w:rPr>
          <w:rFonts w:ascii="Tahoma" w:hAnsi="Tahoma" w:hint="cs"/>
          <w:rtl/>
        </w:rPr>
        <w:t xml:space="preserve">היא </w:t>
      </w:r>
      <w:r w:rsidRPr="00305051">
        <w:rPr>
          <w:rFonts w:ascii="Tahoma" w:hAnsi="Tahoma"/>
          <w:rtl/>
        </w:rPr>
        <w:t xml:space="preserve">להציג </w:t>
      </w:r>
      <w:r w:rsidR="000F0147">
        <w:rPr>
          <w:rFonts w:ascii="Tahoma" w:hAnsi="Tahoma" w:hint="cs"/>
          <w:rtl/>
        </w:rPr>
        <w:t>למעצב</w:t>
      </w:r>
      <w:r w:rsidRPr="00305051">
        <w:rPr>
          <w:rFonts w:ascii="Tahoma" w:hAnsi="Tahoma"/>
          <w:rtl/>
        </w:rPr>
        <w:t xml:space="preserve"> את כל המידע על התפלגות המכירות על פי סוג הרהיט ועל פי סוג האוספים מהקמת החברה </w:t>
      </w:r>
      <w:r w:rsidR="000F0147">
        <w:rPr>
          <w:rFonts w:ascii="Tahoma" w:hAnsi="Tahoma" w:hint="cs"/>
          <w:rtl/>
        </w:rPr>
        <w:t>וגם על המכירות של כל סוג רהיט לפי שנים כדי שהוא יוכל לראות את השינוי במגמות לאורך הזמן.</w:t>
      </w:r>
    </w:p>
    <w:p w14:paraId="7128FE26" w14:textId="799E8C1C" w:rsidR="005849D6" w:rsidRPr="00305051" w:rsidRDefault="005849D6" w:rsidP="000F0147">
      <w:pPr>
        <w:spacing w:after="120" w:line="240" w:lineRule="auto"/>
        <w:ind w:left="720"/>
        <w:jc w:val="left"/>
        <w:rPr>
          <w:rFonts w:ascii="Tahoma" w:hAnsi="Tahoma"/>
          <w:rtl/>
        </w:rPr>
      </w:pPr>
      <w:r w:rsidRPr="00305051">
        <w:rPr>
          <w:rFonts w:ascii="Tahoma" w:hAnsi="Tahoma"/>
          <w:rtl/>
        </w:rPr>
        <w:t>הדוח כולל –</w:t>
      </w:r>
    </w:p>
    <w:p w14:paraId="537DF20F" w14:textId="3F86ABDD" w:rsidR="00C614CC" w:rsidRPr="00305051" w:rsidRDefault="005849D6" w:rsidP="009F686C">
      <w:pPr>
        <w:spacing w:after="120" w:line="240" w:lineRule="auto"/>
        <w:ind w:left="720"/>
        <w:jc w:val="left"/>
        <w:rPr>
          <w:rFonts w:ascii="Tahoma" w:hAnsi="Tahoma"/>
          <w:rtl/>
        </w:rPr>
      </w:pPr>
      <w:r w:rsidRPr="00305051">
        <w:rPr>
          <w:rFonts w:ascii="Tahoma" w:hAnsi="Tahoma"/>
          <w:rtl/>
        </w:rPr>
        <w:t>כמות מכירות בכל מדינה בכללי ו</w:t>
      </w:r>
      <w:r w:rsidR="000F0147">
        <w:rPr>
          <w:rFonts w:ascii="Tahoma" w:hAnsi="Tahoma" w:hint="cs"/>
          <w:rtl/>
        </w:rPr>
        <w:t xml:space="preserve">גם </w:t>
      </w:r>
      <w:r w:rsidRPr="00305051">
        <w:rPr>
          <w:rFonts w:ascii="Tahoma" w:hAnsi="Tahoma"/>
          <w:rtl/>
        </w:rPr>
        <w:t>על פי סוג מוצר.</w:t>
      </w:r>
      <w:r w:rsidR="009F686C">
        <w:rPr>
          <w:rFonts w:ascii="Tahoma" w:hAnsi="Tahoma"/>
          <w:rtl/>
        </w:rPr>
        <w:br/>
      </w:r>
      <w:r w:rsidRPr="00305051">
        <w:rPr>
          <w:rFonts w:ascii="Tahoma" w:hAnsi="Tahoma"/>
          <w:rtl/>
        </w:rPr>
        <w:t>גודל נתח השוק על פי אוספים כלל עולמי.</w:t>
      </w:r>
      <w:r w:rsidR="009F686C">
        <w:rPr>
          <w:rFonts w:ascii="Tahoma" w:hAnsi="Tahoma"/>
          <w:rtl/>
        </w:rPr>
        <w:br/>
      </w:r>
      <w:r w:rsidR="00C614CC" w:rsidRPr="00305051">
        <w:rPr>
          <w:rFonts w:ascii="Tahoma" w:hAnsi="Tahoma"/>
          <w:rtl/>
        </w:rPr>
        <w:t>כמות מכירות של כל סוג רהיט לפי שנים.</w:t>
      </w:r>
    </w:p>
    <w:p w14:paraId="44ABECF5" w14:textId="1727D146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  <w:r w:rsidRPr="00305051">
        <w:rPr>
          <w:rFonts w:ascii="Tahoma" w:eastAsia="Times New Roman" w:hAnsi="Tahoma"/>
          <w:b/>
          <w:bCs/>
          <w:noProof/>
          <w:color w:val="365F91"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42ECC25D" wp14:editId="6D943A87">
            <wp:simplePos x="0" y="0"/>
            <wp:positionH relativeFrom="page">
              <wp:align>center</wp:align>
            </wp:positionH>
            <wp:positionV relativeFrom="paragraph">
              <wp:posOffset>105662</wp:posOffset>
            </wp:positionV>
            <wp:extent cx="5940425" cy="3328670"/>
            <wp:effectExtent l="0" t="0" r="3175" b="5080"/>
            <wp:wrapNone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5B246" w14:textId="1921FCAE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6944245F" w14:textId="77777777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4BDBFE43" w14:textId="57996C5C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5437FB7C" w14:textId="77777777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5C7279A1" w14:textId="77777777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59A89AD6" w14:textId="77777777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1E5E5244" w14:textId="77777777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29B55911" w14:textId="77777777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4096C8FF" w14:textId="77777777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530DFB5C" w14:textId="77777777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3658D957" w14:textId="77777777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731562C7" w14:textId="76539714" w:rsidR="00C614CC" w:rsidRDefault="009F686C" w:rsidP="00C614CC">
      <w:pPr>
        <w:rPr>
          <w:rFonts w:ascii="Tahoma" w:hAnsi="Tahoma"/>
          <w:rtl/>
        </w:rPr>
      </w:pPr>
      <w:r>
        <w:rPr>
          <w:rFonts w:ascii="Tahoma" w:hAnsi="Tahoma" w:hint="cs"/>
          <w:rtl/>
        </w:rPr>
        <w:t>ה-</w:t>
      </w:r>
      <w:r>
        <w:rPr>
          <w:rFonts w:ascii="Tahoma" w:hAnsi="Tahoma"/>
        </w:rPr>
        <w:t>view</w:t>
      </w:r>
      <w:r>
        <w:rPr>
          <w:rFonts w:ascii="Tahoma" w:hAnsi="Tahoma" w:hint="cs"/>
          <w:rtl/>
        </w:rPr>
        <w:t xml:space="preserve"> שעזר לנו לבנות את הדוח ואת הלוח מחוונים-</w:t>
      </w:r>
    </w:p>
    <w:p w14:paraId="4C5D7EDF" w14:textId="77777777" w:rsidR="009F686C" w:rsidRDefault="009F686C" w:rsidP="009F686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V_Sales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9D9023C" w14:textId="77777777" w:rsidR="009F686C" w:rsidRDefault="009F686C" w:rsidP="009F686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[customer email]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[order 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OrderDate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Country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[country]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ShippingType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[Shipping 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price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[order price]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ItemID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[furniture 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quantity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[quantity]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fu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collection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[furniture collection]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MainType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[furniture Main Type]</w:t>
      </w:r>
    </w:p>
    <w:p w14:paraId="55378DBD" w14:textId="77777777" w:rsidR="009F686C" w:rsidRDefault="009F686C" w:rsidP="009F686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 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creditcards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</w:p>
    <w:p w14:paraId="4F45729C" w14:textId="77777777" w:rsidR="009F686C" w:rsidRDefault="009F686C" w:rsidP="009F686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cardnumber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cardnumber</w:t>
      </w:r>
    </w:p>
    <w:p w14:paraId="364ABA8A" w14:textId="77777777" w:rsidR="009F686C" w:rsidRDefault="009F686C" w:rsidP="009F686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Favorites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</w:p>
    <w:p w14:paraId="6BE3213D" w14:textId="77777777" w:rsidR="009F686C" w:rsidRDefault="009F686C" w:rsidP="009F686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[Contains]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14:paraId="037F0A97" w14:textId="77777777" w:rsidR="009F686C" w:rsidRDefault="009F686C" w:rsidP="009F686C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Furnitures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fu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ItemID</w:t>
      </w:r>
    </w:p>
    <w:p w14:paraId="7DA05B2E" w14:textId="3BC5E5D9" w:rsidR="009F686C" w:rsidRPr="00305051" w:rsidRDefault="009F686C" w:rsidP="009F686C">
      <w:pPr>
        <w:rPr>
          <w:rFonts w:ascii="Tahoma" w:hAnsi="Tahoma" w:hint="cs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CardNumber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ShippingType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collection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MainType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</w:p>
    <w:p w14:paraId="66C2E776" w14:textId="78A12B2F" w:rsidR="00305051" w:rsidRPr="009F686C" w:rsidRDefault="00305051" w:rsidP="00C614CC">
      <w:pPr>
        <w:spacing w:line="360" w:lineRule="auto"/>
        <w:rPr>
          <w:rFonts w:ascii="Tahoma" w:hAnsi="Tahoma"/>
        </w:rPr>
      </w:pPr>
    </w:p>
    <w:p w14:paraId="62F1DEC8" w14:textId="77777777" w:rsidR="00C7246A" w:rsidRDefault="00C7246A" w:rsidP="00C614CC">
      <w:pPr>
        <w:spacing w:line="360" w:lineRule="auto"/>
        <w:rPr>
          <w:rFonts w:ascii="Tahoma" w:hAnsi="Tahoma"/>
          <w:b/>
          <w:bCs/>
        </w:rPr>
      </w:pPr>
    </w:p>
    <w:p w14:paraId="7EA147E4" w14:textId="5D1DB09D" w:rsidR="00C614CC" w:rsidRPr="00305051" w:rsidRDefault="00C614CC" w:rsidP="00C7246A">
      <w:pPr>
        <w:spacing w:line="240" w:lineRule="auto"/>
        <w:jc w:val="left"/>
        <w:rPr>
          <w:rFonts w:ascii="Tahoma" w:hAnsi="Tahoma"/>
        </w:rPr>
      </w:pPr>
      <w:r w:rsidRPr="005C6159">
        <w:rPr>
          <w:rFonts w:ascii="Tahoma" w:hAnsi="Tahoma"/>
          <w:b/>
          <w:bCs/>
          <w:u w:val="single"/>
          <w:rtl/>
        </w:rPr>
        <w:lastRenderedPageBreak/>
        <w:t>לוח מחוונים</w:t>
      </w:r>
      <w:r w:rsidRPr="00305051">
        <w:rPr>
          <w:rFonts w:ascii="Tahoma" w:hAnsi="Tahoma"/>
          <w:rtl/>
        </w:rPr>
        <w:t>-  החברה מעמידה מטרות עסקיות מדי שנה</w:t>
      </w:r>
      <w:r w:rsidR="00C7246A">
        <w:rPr>
          <w:rFonts w:ascii="Tahoma" w:hAnsi="Tahoma" w:hint="cs"/>
          <w:rtl/>
        </w:rPr>
        <w:t>,</w:t>
      </w:r>
      <w:r w:rsidRPr="00305051">
        <w:rPr>
          <w:rFonts w:ascii="Tahoma" w:hAnsi="Tahoma"/>
          <w:rtl/>
        </w:rPr>
        <w:t xml:space="preserve"> ו</w:t>
      </w:r>
      <w:r w:rsidR="00C7246A">
        <w:rPr>
          <w:rFonts w:ascii="Tahoma" w:hAnsi="Tahoma" w:hint="cs"/>
          <w:rtl/>
        </w:rPr>
        <w:t xml:space="preserve">היא </w:t>
      </w:r>
      <w:r w:rsidRPr="00305051">
        <w:rPr>
          <w:rFonts w:ascii="Tahoma" w:hAnsi="Tahoma"/>
          <w:rtl/>
        </w:rPr>
        <w:t>מעוניינת</w:t>
      </w:r>
      <w:r w:rsidR="00C7246A">
        <w:rPr>
          <w:rFonts w:ascii="Tahoma" w:hAnsi="Tahoma" w:hint="cs"/>
          <w:rtl/>
        </w:rPr>
        <w:t xml:space="preserve"> </w:t>
      </w:r>
      <w:r w:rsidR="00A30237">
        <w:rPr>
          <w:rFonts w:ascii="Tahoma" w:hAnsi="Tahoma" w:hint="cs"/>
          <w:rtl/>
        </w:rPr>
        <w:t>שתהיה</w:t>
      </w:r>
      <w:r w:rsidR="00C7246A">
        <w:rPr>
          <w:rFonts w:ascii="Tahoma" w:hAnsi="Tahoma" w:hint="cs"/>
          <w:rtl/>
        </w:rPr>
        <w:t xml:space="preserve"> לה את היכולת לראות האם הם עמדו ביעדים ביחד עם סיכום כולל של כל הנתונים הרלוונטיי</w:t>
      </w:r>
      <w:r w:rsidR="00C7246A">
        <w:rPr>
          <w:rFonts w:ascii="Tahoma" w:hAnsi="Tahoma" w:hint="eastAsia"/>
          <w:rtl/>
        </w:rPr>
        <w:t>ם</w:t>
      </w:r>
      <w:r w:rsidR="00C7246A">
        <w:rPr>
          <w:rFonts w:ascii="Tahoma" w:hAnsi="Tahoma" w:hint="cs"/>
          <w:rtl/>
        </w:rPr>
        <w:t xml:space="preserve"> כדי</w:t>
      </w:r>
      <w:r w:rsidRPr="00305051">
        <w:rPr>
          <w:rFonts w:ascii="Tahoma" w:hAnsi="Tahoma"/>
          <w:rtl/>
        </w:rPr>
        <w:t xml:space="preserve">, </w:t>
      </w:r>
      <w:r w:rsidR="00C7246A">
        <w:rPr>
          <w:rFonts w:ascii="Tahoma" w:hAnsi="Tahoma" w:hint="cs"/>
          <w:rtl/>
        </w:rPr>
        <w:t xml:space="preserve">שההנהלה </w:t>
      </w:r>
      <w:r w:rsidRPr="00305051">
        <w:rPr>
          <w:rFonts w:ascii="Tahoma" w:hAnsi="Tahoma"/>
          <w:rtl/>
        </w:rPr>
        <w:t xml:space="preserve">הבכירה </w:t>
      </w:r>
      <w:r w:rsidR="00C7246A">
        <w:rPr>
          <w:rFonts w:ascii="Tahoma" w:hAnsi="Tahoma" w:hint="cs"/>
          <w:rtl/>
        </w:rPr>
        <w:t>תוכל</w:t>
      </w:r>
      <w:r w:rsidRPr="00305051">
        <w:rPr>
          <w:rFonts w:ascii="Tahoma" w:hAnsi="Tahoma"/>
          <w:rtl/>
        </w:rPr>
        <w:t xml:space="preserve"> לראות היכן החברה עומדת ביחס ליעדים שהציבה לעצמה</w:t>
      </w:r>
      <w:r w:rsidR="00C7246A">
        <w:rPr>
          <w:rFonts w:ascii="Tahoma" w:hAnsi="Tahoma" w:hint="cs"/>
          <w:rtl/>
        </w:rPr>
        <w:t xml:space="preserve"> ובכללי</w:t>
      </w:r>
      <w:r w:rsidRPr="00305051">
        <w:rPr>
          <w:rFonts w:ascii="Tahoma" w:hAnsi="Tahoma"/>
          <w:rtl/>
        </w:rPr>
        <w:t>.</w:t>
      </w:r>
    </w:p>
    <w:p w14:paraId="400B3AA5" w14:textId="7863EF15" w:rsidR="00C614CC" w:rsidRPr="00305051" w:rsidRDefault="00C614CC" w:rsidP="00C7246A">
      <w:pPr>
        <w:spacing w:line="240" w:lineRule="auto"/>
        <w:jc w:val="left"/>
        <w:rPr>
          <w:rFonts w:ascii="Tahoma" w:hAnsi="Tahoma"/>
          <w:rtl/>
        </w:rPr>
      </w:pPr>
      <w:r w:rsidRPr="00305051">
        <w:rPr>
          <w:rFonts w:ascii="Tahoma" w:hAnsi="Tahoma"/>
          <w:rtl/>
        </w:rPr>
        <w:t>הלוח כולל-</w:t>
      </w:r>
    </w:p>
    <w:p w14:paraId="1585A1E0" w14:textId="00982812" w:rsidR="00C614CC" w:rsidRPr="00305051" w:rsidRDefault="008C1191" w:rsidP="009F686C">
      <w:pPr>
        <w:spacing w:line="240" w:lineRule="auto"/>
        <w:jc w:val="lef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  <w:r w:rsidRPr="00305051">
        <w:rPr>
          <w:rFonts w:ascii="Tahoma" w:hAnsi="Tahoma"/>
          <w:rtl/>
        </w:rPr>
        <w:t>כל ההכנסות השנתיות כולל היעד השנתי שייעדנו.</w:t>
      </w:r>
      <w:r w:rsidR="009F686C">
        <w:rPr>
          <w:rFonts w:ascii="Tahoma" w:hAnsi="Tahoma"/>
          <w:rtl/>
        </w:rPr>
        <w:br/>
      </w:r>
      <w:r w:rsidRPr="00305051">
        <w:rPr>
          <w:rFonts w:ascii="Tahoma" w:hAnsi="Tahoma"/>
          <w:rtl/>
        </w:rPr>
        <w:t>כמות ההזמנות הכוללת, כולל היעד השנתי שייעדנו.</w:t>
      </w:r>
      <w:r w:rsidR="009F686C">
        <w:rPr>
          <w:rFonts w:ascii="Tahoma" w:hAnsi="Tahoma"/>
          <w:rtl/>
        </w:rPr>
        <w:br/>
      </w:r>
      <w:r w:rsidRPr="00305051">
        <w:rPr>
          <w:rFonts w:ascii="Tahoma" w:hAnsi="Tahoma"/>
          <w:rtl/>
        </w:rPr>
        <w:t>פילוגים של רווחים על פי סוג משלוח.</w:t>
      </w:r>
      <w:r w:rsidR="009F686C">
        <w:rPr>
          <w:rFonts w:ascii="Tahoma" w:hAnsi="Tahoma"/>
          <w:rtl/>
        </w:rPr>
        <w:br/>
      </w:r>
      <w:r w:rsidRPr="00305051">
        <w:rPr>
          <w:rFonts w:ascii="Tahoma" w:hAnsi="Tahoma"/>
          <w:rtl/>
        </w:rPr>
        <w:t>רווח כולל של כל רבעון על פי מדינה.</w:t>
      </w:r>
    </w:p>
    <w:p w14:paraId="0552A014" w14:textId="14A4F3A0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  <w:r w:rsidRPr="00305051">
        <w:rPr>
          <w:rFonts w:ascii="Tahoma" w:eastAsia="Times New Roman" w:hAnsi="Tahoma"/>
          <w:b/>
          <w:bCs/>
          <w:noProof/>
          <w:color w:val="365F91"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4EB8844A" wp14:editId="17230CCE">
            <wp:simplePos x="0" y="0"/>
            <wp:positionH relativeFrom="margin">
              <wp:align>right</wp:align>
            </wp:positionH>
            <wp:positionV relativeFrom="paragraph">
              <wp:posOffset>189769</wp:posOffset>
            </wp:positionV>
            <wp:extent cx="5940425" cy="3347720"/>
            <wp:effectExtent l="0" t="0" r="3175" b="5080"/>
            <wp:wrapNone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D4B20" w14:textId="6DD4ACD3" w:rsidR="00C614CC" w:rsidRPr="00305051" w:rsidRDefault="00C614CC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  <w:rtl/>
        </w:rPr>
      </w:pPr>
    </w:p>
    <w:p w14:paraId="0D86FB4A" w14:textId="5914F918" w:rsidR="00044855" w:rsidRPr="00305051" w:rsidRDefault="00044855" w:rsidP="00C614CC">
      <w:pPr>
        <w:bidi w:val="0"/>
        <w:spacing w:after="120" w:line="240" w:lineRule="auto"/>
        <w:jc w:val="right"/>
        <w:rPr>
          <w:rFonts w:ascii="Tahoma" w:eastAsia="Times New Roman" w:hAnsi="Tahoma"/>
          <w:b/>
          <w:bCs/>
          <w:color w:val="365F91"/>
          <w:sz w:val="28"/>
          <w:szCs w:val="28"/>
        </w:rPr>
      </w:pPr>
      <w:r w:rsidRPr="00305051">
        <w:rPr>
          <w:rFonts w:ascii="Tahoma" w:eastAsia="Times New Roman" w:hAnsi="Tahoma"/>
          <w:b/>
          <w:bCs/>
          <w:color w:val="365F91"/>
          <w:sz w:val="28"/>
          <w:szCs w:val="28"/>
        </w:rPr>
        <w:br w:type="page"/>
      </w:r>
    </w:p>
    <w:p w14:paraId="0799C701" w14:textId="77777777" w:rsidR="008C76D5" w:rsidRPr="00305051" w:rsidRDefault="008C76D5" w:rsidP="0032114F">
      <w:pPr>
        <w:pStyle w:val="Heading2"/>
        <w:spacing w:before="0" w:after="120" w:line="240" w:lineRule="auto"/>
        <w:rPr>
          <w:rFonts w:ascii="Tahoma" w:hAnsi="Tahoma" w:cs="Tahoma"/>
          <w:sz w:val="32"/>
          <w:szCs w:val="32"/>
          <w:rtl/>
        </w:rPr>
      </w:pPr>
      <w:r w:rsidRPr="00305051">
        <w:rPr>
          <w:rFonts w:ascii="Tahoma" w:hAnsi="Tahoma" w:cs="Tahoma"/>
          <w:sz w:val="32"/>
          <w:szCs w:val="32"/>
          <w:rtl/>
        </w:rPr>
        <w:lastRenderedPageBreak/>
        <w:t>מטלה 4 (צבירה - עד 35%) – יישומים מתקדמים</w:t>
      </w:r>
    </w:p>
    <w:p w14:paraId="0F205AA1" w14:textId="48845359" w:rsidR="00E5184D" w:rsidRPr="00305051" w:rsidRDefault="00E5184D" w:rsidP="0032114F">
      <w:pPr>
        <w:pStyle w:val="Heading2"/>
        <w:spacing w:before="0" w:after="120" w:line="240" w:lineRule="auto"/>
        <w:rPr>
          <w:rFonts w:ascii="Tahoma" w:hAnsi="Tahoma" w:cs="Tahoma"/>
          <w:rtl/>
        </w:rPr>
      </w:pPr>
      <w:r w:rsidRPr="00305051">
        <w:rPr>
          <w:rFonts w:ascii="Tahoma" w:hAnsi="Tahoma" w:cs="Tahoma"/>
          <w:rtl/>
        </w:rPr>
        <w:t xml:space="preserve">שאילתות עסקיות המשלבות </w:t>
      </w:r>
      <w:r w:rsidRPr="00305051">
        <w:rPr>
          <w:rFonts w:ascii="Tahoma" w:hAnsi="Tahoma" w:cs="Tahoma"/>
        </w:rPr>
        <w:t>Window Functions</w:t>
      </w:r>
      <w:r w:rsidR="00044855" w:rsidRPr="00305051">
        <w:rPr>
          <w:rFonts w:ascii="Tahoma" w:hAnsi="Tahoma" w:cs="Tahoma"/>
          <w:rtl/>
        </w:rPr>
        <w:t xml:space="preserve"> (</w:t>
      </w:r>
      <w:r w:rsidRPr="00305051">
        <w:rPr>
          <w:rFonts w:ascii="Tahoma" w:hAnsi="Tahoma" w:cs="Tahoma"/>
          <w:rtl/>
        </w:rPr>
        <w:t>10%</w:t>
      </w:r>
      <w:r w:rsidR="00044855" w:rsidRPr="00305051">
        <w:rPr>
          <w:rFonts w:ascii="Tahoma" w:hAnsi="Tahoma" w:cs="Tahoma"/>
          <w:rtl/>
        </w:rPr>
        <w:t>)</w:t>
      </w:r>
    </w:p>
    <w:p w14:paraId="67C31A70" w14:textId="7867419E" w:rsidR="001C795A" w:rsidRDefault="001C795A" w:rsidP="00C7246A">
      <w:pPr>
        <w:spacing w:after="120" w:line="240" w:lineRule="auto"/>
        <w:jc w:val="left"/>
        <w:rPr>
          <w:rFonts w:ascii="Tahoma" w:hAnsi="Tahoma"/>
          <w:rtl/>
        </w:rPr>
      </w:pPr>
      <w:r w:rsidRPr="005C6159">
        <w:rPr>
          <w:rFonts w:ascii="Tahoma" w:hAnsi="Tahoma"/>
          <w:u w:val="single"/>
          <w:rtl/>
        </w:rPr>
        <w:t>רעיון עסקי</w:t>
      </w:r>
      <w:r w:rsidRPr="00305051">
        <w:rPr>
          <w:rFonts w:ascii="Tahoma" w:hAnsi="Tahoma"/>
          <w:rtl/>
        </w:rPr>
        <w:t xml:space="preserve">- </w:t>
      </w:r>
      <w:r w:rsidR="00C7246A">
        <w:rPr>
          <w:rFonts w:ascii="Tahoma" w:hAnsi="Tahoma" w:hint="cs"/>
          <w:rtl/>
        </w:rPr>
        <w:t xml:space="preserve">השאילתה נותנת לחברה </w:t>
      </w:r>
      <w:r w:rsidRPr="00305051">
        <w:rPr>
          <w:rFonts w:ascii="Tahoma" w:hAnsi="Tahoma"/>
          <w:rtl/>
        </w:rPr>
        <w:t>יכולת ניתוח יותר גבוהה של ההכנסות של כל רהיט</w:t>
      </w:r>
      <w:r w:rsidR="00C7246A">
        <w:rPr>
          <w:rFonts w:ascii="Tahoma" w:hAnsi="Tahoma" w:hint="cs"/>
          <w:rtl/>
        </w:rPr>
        <w:t xml:space="preserve"> ורהיט ביחד</w:t>
      </w:r>
      <w:r w:rsidRPr="00305051">
        <w:rPr>
          <w:rFonts w:ascii="Tahoma" w:hAnsi="Tahoma"/>
          <w:rtl/>
        </w:rPr>
        <w:t xml:space="preserve"> עם </w:t>
      </w:r>
      <w:r w:rsidR="00C7246A">
        <w:rPr>
          <w:rFonts w:ascii="Tahoma" w:hAnsi="Tahoma" w:hint="cs"/>
          <w:rtl/>
        </w:rPr>
        <w:t>ה</w:t>
      </w:r>
      <w:r w:rsidRPr="00305051">
        <w:rPr>
          <w:rFonts w:ascii="Tahoma" w:hAnsi="Tahoma"/>
          <w:rtl/>
        </w:rPr>
        <w:t>אפשרות לראות</w:t>
      </w:r>
      <w:r w:rsidR="00C7246A">
        <w:rPr>
          <w:rFonts w:ascii="Tahoma" w:hAnsi="Tahoma" w:hint="cs"/>
          <w:rtl/>
        </w:rPr>
        <w:t xml:space="preserve"> את</w:t>
      </w:r>
      <w:r w:rsidRPr="00305051">
        <w:rPr>
          <w:rFonts w:ascii="Tahoma" w:hAnsi="Tahoma"/>
          <w:rtl/>
        </w:rPr>
        <w:t xml:space="preserve"> יחס כמותי של פריטים שנמכרו</w:t>
      </w:r>
      <w:r w:rsidR="00C7246A">
        <w:rPr>
          <w:rFonts w:ascii="Tahoma" w:hAnsi="Tahoma" w:hint="cs"/>
          <w:rtl/>
        </w:rPr>
        <w:t>, ובכך</w:t>
      </w:r>
      <w:r w:rsidRPr="00305051">
        <w:rPr>
          <w:rFonts w:ascii="Tahoma" w:hAnsi="Tahoma"/>
          <w:rtl/>
        </w:rPr>
        <w:t xml:space="preserve"> אנו משגים את הניתוח המעמיק בחלוקה לאחוזונים מבחינת ההכנסות מכל פריט ו</w:t>
      </w:r>
      <w:r w:rsidR="00232717" w:rsidRPr="00305051">
        <w:rPr>
          <w:rFonts w:ascii="Tahoma" w:hAnsi="Tahoma"/>
          <w:rtl/>
        </w:rPr>
        <w:t xml:space="preserve">דירוג אחוזון </w:t>
      </w:r>
      <w:r w:rsidRPr="00305051">
        <w:rPr>
          <w:rFonts w:ascii="Tahoma" w:hAnsi="Tahoma"/>
          <w:rtl/>
        </w:rPr>
        <w:t xml:space="preserve">מ-1-100 </w:t>
      </w:r>
      <w:r w:rsidR="00232717" w:rsidRPr="00305051">
        <w:rPr>
          <w:rFonts w:ascii="Tahoma" w:hAnsi="Tahoma"/>
          <w:rtl/>
        </w:rPr>
        <w:t>לכמות הפרטים שנמכרו. אנו יצרנו את השאילתה הזו לטובת הפקת דוחות עסקיים לדרג בכיר.</w:t>
      </w:r>
    </w:p>
    <w:p w14:paraId="0D3433DE" w14:textId="77777777" w:rsidR="00C7246A" w:rsidRPr="00305051" w:rsidRDefault="00C7246A" w:rsidP="0032114F">
      <w:pPr>
        <w:spacing w:after="120" w:line="240" w:lineRule="auto"/>
        <w:rPr>
          <w:rFonts w:ascii="Tahoma" w:hAnsi="Tahoma"/>
          <w:rtl/>
        </w:rPr>
      </w:pPr>
    </w:p>
    <w:p w14:paraId="1A6B72A8" w14:textId="77777777" w:rsidR="00232717" w:rsidRPr="00305051" w:rsidRDefault="00232717" w:rsidP="0023271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8000"/>
        </w:rPr>
        <w:t xml:space="preserve">--drop view view_payments </w:t>
      </w:r>
    </w:p>
    <w:p w14:paraId="271A4B2F" w14:textId="77777777" w:rsidR="00232717" w:rsidRPr="00305051" w:rsidRDefault="00232717" w:rsidP="0023271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view</w:t>
      </w:r>
      <w:r w:rsidRPr="00305051">
        <w:rPr>
          <w:rFonts w:ascii="Tahoma" w:hAnsi="Tahoma"/>
          <w:color w:val="000000"/>
        </w:rPr>
        <w:t xml:space="preserve"> view_payments </w:t>
      </w:r>
      <w:r w:rsidRPr="00305051">
        <w:rPr>
          <w:rFonts w:ascii="Tahoma" w:hAnsi="Tahoma"/>
          <w:color w:val="0000FF"/>
        </w:rPr>
        <w:t>as</w:t>
      </w:r>
    </w:p>
    <w:p w14:paraId="36C30DBC" w14:textId="77777777" w:rsidR="00232717" w:rsidRPr="00305051" w:rsidRDefault="00232717" w:rsidP="0023271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payment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price</w:t>
      </w:r>
      <w:r w:rsidRPr="00305051">
        <w:rPr>
          <w:rFonts w:ascii="Tahoma" w:hAnsi="Tahoma"/>
          <w:color w:val="808080"/>
        </w:rPr>
        <w:t>),</w:t>
      </w:r>
      <w:r w:rsidRPr="00305051">
        <w:rPr>
          <w:rFonts w:ascii="Tahoma" w:hAnsi="Tahoma"/>
          <w:color w:val="000000"/>
        </w:rPr>
        <w:t xml:space="preserve"> [counter]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(*)</w:t>
      </w:r>
    </w:p>
    <w:p w14:paraId="73F2BFF5" w14:textId="77777777" w:rsidR="00232717" w:rsidRPr="00305051" w:rsidRDefault="00232717" w:rsidP="0023271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[contains]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OrderID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</w:p>
    <w:p w14:paraId="291948D8" w14:textId="3B5ACD71" w:rsidR="00232717" w:rsidRPr="00305051" w:rsidRDefault="00232717" w:rsidP="00232717">
      <w:pPr>
        <w:bidi w:val="0"/>
        <w:spacing w:after="120" w:line="240" w:lineRule="auto"/>
        <w:rPr>
          <w:rFonts w:ascii="Tahoma" w:hAnsi="Tahoma"/>
          <w:color w:val="000000"/>
          <w:rtl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</w:p>
    <w:p w14:paraId="258829D7" w14:textId="3B487774" w:rsidR="00232717" w:rsidRPr="00305051" w:rsidRDefault="00232717" w:rsidP="00232717">
      <w:pPr>
        <w:bidi w:val="0"/>
        <w:spacing w:after="120" w:line="240" w:lineRule="auto"/>
        <w:jc w:val="right"/>
        <w:rPr>
          <w:rFonts w:ascii="Tahoma" w:hAnsi="Tahoma"/>
          <w:color w:val="000000"/>
          <w:rtl/>
        </w:rPr>
      </w:pPr>
    </w:p>
    <w:p w14:paraId="5E0456F3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itemID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profits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payment</w:t>
      </w:r>
      <w:r w:rsidRPr="00305051">
        <w:rPr>
          <w:rFonts w:ascii="Tahoma" w:hAnsi="Tahoma"/>
          <w:color w:val="808080"/>
        </w:rPr>
        <w:t>,</w:t>
      </w:r>
    </w:p>
    <w:p w14:paraId="67889B97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FF00FF"/>
        </w:rPr>
        <w:t>NTILE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10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 xml:space="preserve">OVER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payment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[Deciles]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</w:t>
      </w:r>
    </w:p>
    <w:p w14:paraId="7EC5DE99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  <w:t xml:space="preserve">[counter]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[Number of sold items]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</w:t>
      </w:r>
    </w:p>
    <w:p w14:paraId="07F97F42" w14:textId="3B5BDE13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ab/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FF00FF"/>
        </w:rPr>
        <w:t>round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PERCENT_RANK</w:t>
      </w:r>
      <w:r w:rsidRPr="00305051">
        <w:rPr>
          <w:rFonts w:ascii="Tahoma" w:hAnsi="Tahoma"/>
          <w:color w:val="808080"/>
        </w:rPr>
        <w:t>()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 xml:space="preserve">OVER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[counter]</w:t>
      </w:r>
      <w:r w:rsidRPr="00305051">
        <w:rPr>
          <w:rFonts w:ascii="Tahoma" w:hAnsi="Tahoma"/>
          <w:color w:val="808080"/>
        </w:rPr>
        <w:t>),</w:t>
      </w:r>
      <w:r w:rsidRPr="00305051">
        <w:rPr>
          <w:rFonts w:ascii="Tahoma" w:hAnsi="Tahoma"/>
          <w:color w:val="000000"/>
        </w:rPr>
        <w:t xml:space="preserve"> 3</w:t>
      </w:r>
      <w:r w:rsidRPr="00305051">
        <w:rPr>
          <w:rFonts w:ascii="Tahoma" w:hAnsi="Tahoma"/>
          <w:color w:val="808080"/>
        </w:rPr>
        <w:t>))*</w:t>
      </w:r>
      <w:r w:rsidRPr="00305051">
        <w:rPr>
          <w:rFonts w:ascii="Tahoma" w:hAnsi="Tahoma"/>
          <w:color w:val="000000"/>
        </w:rPr>
        <w:t xml:space="preserve">100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[Distribution by percentages of item sales]</w:t>
      </w:r>
    </w:p>
    <w:p w14:paraId="0993BB35" w14:textId="63C06289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 view_payments</w:t>
      </w:r>
    </w:p>
    <w:p w14:paraId="1AECF762" w14:textId="7D743012" w:rsidR="001C795A" w:rsidRPr="00305051" w:rsidRDefault="00AC3EAF" w:rsidP="00AC3EAF">
      <w:pPr>
        <w:bidi w:val="0"/>
        <w:spacing w:after="120" w:line="240" w:lineRule="auto"/>
        <w:rPr>
          <w:rFonts w:ascii="Tahoma" w:hAnsi="Tahoma"/>
        </w:rPr>
      </w:pP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2 </w:t>
      </w:r>
      <w:r w:rsidRPr="00305051">
        <w:rPr>
          <w:rFonts w:ascii="Tahoma" w:hAnsi="Tahoma"/>
          <w:color w:val="0000FF"/>
        </w:rPr>
        <w:t>desc</w:t>
      </w:r>
    </w:p>
    <w:p w14:paraId="6781CFE1" w14:textId="4E634509" w:rsidR="001C795A" w:rsidRP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  <w:r w:rsidRPr="00305051">
        <w:rPr>
          <w:rFonts w:ascii="Tahoma" w:hAnsi="Tahoma"/>
          <w:noProof/>
          <w:rtl/>
        </w:rPr>
        <w:drawing>
          <wp:anchor distT="0" distB="0" distL="114300" distR="114300" simplePos="0" relativeHeight="251698176" behindDoc="1" locked="0" layoutInCell="1" allowOverlap="1" wp14:anchorId="337DF623" wp14:editId="515C44B5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604572" cy="1844200"/>
            <wp:effectExtent l="0" t="0" r="0" b="3810"/>
            <wp:wrapNone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70F39" w14:textId="29683B90" w:rsidR="001C795A" w:rsidRDefault="001C795A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7F39EB28" w14:textId="6BFF5BDC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3E73EA5A" w14:textId="7FF25A08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0F74CEDC" w14:textId="0F307B68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51FB0212" w14:textId="258B5CB5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6E70625E" w14:textId="687AAF73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45A9BFFE" w14:textId="1C375EB9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1339A4D2" w14:textId="2574B5F3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097504D2" w14:textId="6946A216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55C50FDD" w14:textId="03FE8461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562930B7" w14:textId="5BC4B6CF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24A601FC" w14:textId="0FA6F1C6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1295E883" w14:textId="1C05AA2E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205E7038" w14:textId="6203CF16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472C686B" w14:textId="0DAE9A28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7E5C965E" w14:textId="410189F0" w:rsidR="00305051" w:rsidRDefault="00305051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638E2B14" w14:textId="1E41EBD2" w:rsidR="001C795A" w:rsidRPr="00305051" w:rsidRDefault="00232717" w:rsidP="00902F6F">
      <w:pPr>
        <w:spacing w:after="120" w:line="240" w:lineRule="auto"/>
        <w:jc w:val="left"/>
        <w:rPr>
          <w:rFonts w:ascii="Tahoma" w:hAnsi="Tahoma"/>
          <w:rtl/>
        </w:rPr>
      </w:pPr>
      <w:r w:rsidRPr="005C6159">
        <w:rPr>
          <w:rFonts w:ascii="Tahoma" w:hAnsi="Tahoma"/>
          <w:u w:val="single"/>
          <w:rtl/>
        </w:rPr>
        <w:lastRenderedPageBreak/>
        <w:t>רעיון עסקי</w:t>
      </w:r>
      <w:r w:rsidRPr="00305051">
        <w:rPr>
          <w:rFonts w:ascii="Tahoma" w:hAnsi="Tahoma"/>
          <w:rtl/>
        </w:rPr>
        <w:t xml:space="preserve">- </w:t>
      </w:r>
      <w:r w:rsidR="002552A2" w:rsidRPr="00305051">
        <w:rPr>
          <w:rFonts w:ascii="Tahoma" w:hAnsi="Tahoma"/>
          <w:rtl/>
        </w:rPr>
        <w:t>השאילתה הזו באה להשלים את השאילתה הקודמת</w:t>
      </w:r>
      <w:r w:rsidR="00C7246A">
        <w:rPr>
          <w:rFonts w:ascii="Tahoma" w:hAnsi="Tahoma" w:hint="cs"/>
          <w:rtl/>
        </w:rPr>
        <w:t>,</w:t>
      </w:r>
      <w:r w:rsidR="002552A2" w:rsidRPr="00305051">
        <w:rPr>
          <w:rFonts w:ascii="Tahoma" w:hAnsi="Tahoma"/>
          <w:rtl/>
        </w:rPr>
        <w:t xml:space="preserve"> </w:t>
      </w:r>
      <w:r w:rsidR="00902F6F" w:rsidRPr="00305051">
        <w:rPr>
          <w:rFonts w:ascii="Tahoma" w:hAnsi="Tahoma"/>
          <w:rtl/>
        </w:rPr>
        <w:t>ל</w:t>
      </w:r>
      <w:r w:rsidR="002552A2" w:rsidRPr="00305051">
        <w:rPr>
          <w:rFonts w:ascii="Tahoma" w:hAnsi="Tahoma"/>
          <w:rtl/>
        </w:rPr>
        <w:t xml:space="preserve">טובת </w:t>
      </w:r>
      <w:r w:rsidR="00C7246A">
        <w:rPr>
          <w:rFonts w:ascii="Tahoma" w:hAnsi="Tahoma" w:hint="cs"/>
          <w:rtl/>
        </w:rPr>
        <w:t>ה</w:t>
      </w:r>
      <w:r w:rsidR="002552A2" w:rsidRPr="00305051">
        <w:rPr>
          <w:rFonts w:ascii="Tahoma" w:hAnsi="Tahoma"/>
          <w:rtl/>
        </w:rPr>
        <w:t xml:space="preserve">דוחות </w:t>
      </w:r>
      <w:r w:rsidR="00C7246A">
        <w:rPr>
          <w:rFonts w:ascii="Tahoma" w:hAnsi="Tahoma" w:hint="cs"/>
          <w:rtl/>
        </w:rPr>
        <w:t>ה</w:t>
      </w:r>
      <w:r w:rsidR="002552A2" w:rsidRPr="00305051">
        <w:rPr>
          <w:rFonts w:ascii="Tahoma" w:hAnsi="Tahoma"/>
          <w:rtl/>
        </w:rPr>
        <w:t>עסקיים לרמה בכירה</w:t>
      </w:r>
      <w:r w:rsidR="00902F6F" w:rsidRPr="00305051">
        <w:rPr>
          <w:rFonts w:ascii="Tahoma" w:hAnsi="Tahoma"/>
          <w:rtl/>
        </w:rPr>
        <w:t xml:space="preserve">, אנו מודדים את הרווח </w:t>
      </w:r>
      <w:r w:rsidR="00AC3EAF" w:rsidRPr="00305051">
        <w:rPr>
          <w:rFonts w:ascii="Tahoma" w:hAnsi="Tahoma"/>
          <w:rtl/>
        </w:rPr>
        <w:t>של כל אוסף ביחס</w:t>
      </w:r>
      <w:r w:rsidR="00902F6F" w:rsidRPr="00305051">
        <w:rPr>
          <w:rFonts w:ascii="Tahoma" w:hAnsi="Tahoma"/>
          <w:rtl/>
        </w:rPr>
        <w:t xml:space="preserve"> </w:t>
      </w:r>
      <w:r w:rsidR="00AC3EAF" w:rsidRPr="00305051">
        <w:rPr>
          <w:rFonts w:ascii="Tahoma" w:hAnsi="Tahoma"/>
          <w:rtl/>
        </w:rPr>
        <w:t>ל</w:t>
      </w:r>
      <w:r w:rsidR="00902F6F" w:rsidRPr="00305051">
        <w:rPr>
          <w:rFonts w:ascii="Tahoma" w:hAnsi="Tahoma"/>
          <w:rtl/>
        </w:rPr>
        <w:t>כמות הפרטים</w:t>
      </w:r>
      <w:r w:rsidR="00B70832" w:rsidRPr="00305051">
        <w:rPr>
          <w:rFonts w:ascii="Tahoma" w:hAnsi="Tahoma"/>
        </w:rPr>
        <w:t>.</w:t>
      </w:r>
      <w:r w:rsidR="00AC3EAF" w:rsidRPr="00305051">
        <w:rPr>
          <w:rFonts w:ascii="Tahoma" w:hAnsi="Tahoma"/>
          <w:rtl/>
        </w:rPr>
        <w:t xml:space="preserve"> תוך כדי חלוקה </w:t>
      </w:r>
      <w:r w:rsidR="00B70832" w:rsidRPr="00305051">
        <w:rPr>
          <w:rFonts w:ascii="Tahoma" w:hAnsi="Tahoma"/>
          <w:rtl/>
        </w:rPr>
        <w:t>ל</w:t>
      </w:r>
      <w:r w:rsidR="00AC3EAF" w:rsidRPr="00305051">
        <w:rPr>
          <w:rFonts w:ascii="Tahoma" w:hAnsi="Tahoma"/>
          <w:rtl/>
        </w:rPr>
        <w:t xml:space="preserve">דירוגים הן מבחינת הכנסות כלליות והן יחס ודירוג אחוזון מ-1-100 ליחס הטוב ביותר. </w:t>
      </w:r>
      <w:r w:rsidR="00902F6F" w:rsidRPr="00305051">
        <w:rPr>
          <w:rFonts w:ascii="Tahoma" w:hAnsi="Tahoma"/>
          <w:rtl/>
        </w:rPr>
        <w:t xml:space="preserve"> </w:t>
      </w:r>
    </w:p>
    <w:p w14:paraId="3B4CED0A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view</w:t>
      </w:r>
      <w:r w:rsidRPr="00305051">
        <w:rPr>
          <w:rFonts w:ascii="Tahoma" w:hAnsi="Tahoma"/>
          <w:color w:val="000000"/>
        </w:rPr>
        <w:t xml:space="preserve"> view_selledCollections </w:t>
      </w:r>
      <w:r w:rsidRPr="00305051">
        <w:rPr>
          <w:rFonts w:ascii="Tahoma" w:hAnsi="Tahoma"/>
          <w:color w:val="0000FF"/>
        </w:rPr>
        <w:t>as</w:t>
      </w:r>
    </w:p>
    <w:p w14:paraId="112E6DAE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[collection]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payments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price</w:t>
      </w:r>
      <w:r w:rsidRPr="00305051">
        <w:rPr>
          <w:rFonts w:ascii="Tahoma" w:hAnsi="Tahoma"/>
          <w:color w:val="808080"/>
        </w:rPr>
        <w:t>),</w:t>
      </w:r>
      <w:r w:rsidRPr="00305051">
        <w:rPr>
          <w:rFonts w:ascii="Tahoma" w:hAnsi="Tahoma"/>
          <w:color w:val="000000"/>
        </w:rPr>
        <w:t xml:space="preserve"> </w:t>
      </w:r>
    </w:p>
    <w:p w14:paraId="3D3265E8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 xml:space="preserve">      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count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fu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FF"/>
        </w:rPr>
        <w:t>collection</w:t>
      </w:r>
      <w:r w:rsidRPr="00305051">
        <w:rPr>
          <w:rFonts w:ascii="Tahoma" w:hAnsi="Tahoma"/>
          <w:color w:val="808080"/>
        </w:rPr>
        <w:t>)</w:t>
      </w:r>
    </w:p>
    <w:p w14:paraId="517C49E0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  <w:t xml:space="preserve">   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Furnitures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fu</w:t>
      </w:r>
    </w:p>
    <w:p w14:paraId="282AF2FD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00"/>
        </w:rPr>
        <w:tab/>
      </w: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FF"/>
        </w:rPr>
        <w:t>collection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fu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FF"/>
        </w:rPr>
        <w:t>collection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[Number of items]</w:t>
      </w:r>
      <w:r w:rsidRPr="00305051">
        <w:rPr>
          <w:rFonts w:ascii="Tahoma" w:hAnsi="Tahoma"/>
          <w:color w:val="000000"/>
        </w:rPr>
        <w:tab/>
      </w:r>
    </w:p>
    <w:p w14:paraId="12B89ADF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 Furnitures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f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[Contains]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</w:p>
    <w:p w14:paraId="4F1A1103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OrderID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</w:p>
    <w:p w14:paraId="360B7C2D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[collection]</w:t>
      </w:r>
    </w:p>
    <w:p w14:paraId="71A7AD40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48AE6776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65C3F368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[collection]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[Avg income per item]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payments</w:t>
      </w:r>
      <w:r w:rsidRPr="00305051">
        <w:rPr>
          <w:rFonts w:ascii="Tahoma" w:hAnsi="Tahoma"/>
          <w:color w:val="808080"/>
        </w:rPr>
        <w:t>/</w:t>
      </w:r>
      <w:r w:rsidRPr="00305051">
        <w:rPr>
          <w:rFonts w:ascii="Tahoma" w:hAnsi="Tahoma"/>
          <w:color w:val="000000"/>
        </w:rPr>
        <w:t xml:space="preserve">[Number of items]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profits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payments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</w:t>
      </w:r>
    </w:p>
    <w:p w14:paraId="295DB8F2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  <w:t xml:space="preserve">   </w:t>
      </w:r>
      <w:r w:rsidRPr="00305051">
        <w:rPr>
          <w:rFonts w:ascii="Tahoma" w:hAnsi="Tahoma"/>
          <w:color w:val="FF00FF"/>
        </w:rPr>
        <w:t>rank</w:t>
      </w:r>
      <w:r w:rsidRPr="00305051">
        <w:rPr>
          <w:rFonts w:ascii="Tahoma" w:hAnsi="Tahoma"/>
          <w:color w:val="808080"/>
        </w:rPr>
        <w:t>()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 xml:space="preserve">over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payments</w:t>
      </w:r>
      <w:r w:rsidRPr="00305051">
        <w:rPr>
          <w:rFonts w:ascii="Tahoma" w:hAnsi="Tahoma"/>
          <w:color w:val="808080"/>
        </w:rPr>
        <w:t>/</w:t>
      </w:r>
      <w:r w:rsidRPr="00305051">
        <w:rPr>
          <w:rFonts w:ascii="Tahoma" w:hAnsi="Tahoma"/>
          <w:color w:val="000000"/>
        </w:rPr>
        <w:t xml:space="preserve">[Number of items] </w:t>
      </w:r>
      <w:r w:rsidRPr="00305051">
        <w:rPr>
          <w:rFonts w:ascii="Tahoma" w:hAnsi="Tahoma"/>
          <w:color w:val="0000FF"/>
        </w:rPr>
        <w:t>desc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[rank by ratio]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 </w:t>
      </w:r>
    </w:p>
    <w:p w14:paraId="0B8CDF6E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  <w:t xml:space="preserve">   </w:t>
      </w:r>
      <w:r w:rsidRPr="00305051">
        <w:rPr>
          <w:rFonts w:ascii="Tahoma" w:hAnsi="Tahoma"/>
          <w:color w:val="FF00FF"/>
        </w:rPr>
        <w:t>round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cume_dist</w:t>
      </w:r>
      <w:r w:rsidRPr="00305051">
        <w:rPr>
          <w:rFonts w:ascii="Tahoma" w:hAnsi="Tahoma"/>
          <w:color w:val="808080"/>
        </w:rPr>
        <w:t>()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over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payments</w:t>
      </w:r>
      <w:r w:rsidRPr="00305051">
        <w:rPr>
          <w:rFonts w:ascii="Tahoma" w:hAnsi="Tahoma"/>
          <w:color w:val="808080"/>
        </w:rPr>
        <w:t>/</w:t>
      </w:r>
      <w:r w:rsidRPr="00305051">
        <w:rPr>
          <w:rFonts w:ascii="Tahoma" w:hAnsi="Tahoma"/>
          <w:color w:val="000000"/>
        </w:rPr>
        <w:t xml:space="preserve">[Number of items] </w:t>
      </w:r>
      <w:r w:rsidRPr="00305051">
        <w:rPr>
          <w:rFonts w:ascii="Tahoma" w:hAnsi="Tahoma"/>
          <w:color w:val="0000FF"/>
        </w:rPr>
        <w:t>asc</w:t>
      </w:r>
      <w:r w:rsidRPr="00305051">
        <w:rPr>
          <w:rFonts w:ascii="Tahoma" w:hAnsi="Tahoma"/>
          <w:color w:val="808080"/>
        </w:rPr>
        <w:t>),</w:t>
      </w:r>
      <w:r w:rsidRPr="00305051">
        <w:rPr>
          <w:rFonts w:ascii="Tahoma" w:hAnsi="Tahoma"/>
          <w:color w:val="000000"/>
        </w:rPr>
        <w:t>3</w:t>
      </w:r>
      <w:r w:rsidRPr="00305051">
        <w:rPr>
          <w:rFonts w:ascii="Tahoma" w:hAnsi="Tahoma"/>
          <w:color w:val="808080"/>
        </w:rPr>
        <w:t>)*</w:t>
      </w:r>
      <w:r w:rsidRPr="00305051">
        <w:rPr>
          <w:rFonts w:ascii="Tahoma" w:hAnsi="Tahoma"/>
          <w:color w:val="000000"/>
        </w:rPr>
        <w:t xml:space="preserve">100 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[Distribution by percentages of collection sales]</w:t>
      </w:r>
      <w:r w:rsidRPr="00305051">
        <w:rPr>
          <w:rFonts w:ascii="Tahoma" w:hAnsi="Tahoma"/>
          <w:color w:val="808080"/>
        </w:rPr>
        <w:t>,</w:t>
      </w:r>
    </w:p>
    <w:p w14:paraId="36642553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00"/>
        </w:rPr>
        <w:tab/>
        <w:t xml:space="preserve">   </w:t>
      </w:r>
      <w:r w:rsidRPr="00305051">
        <w:rPr>
          <w:rFonts w:ascii="Tahoma" w:hAnsi="Tahoma"/>
          <w:color w:val="FF00FF"/>
        </w:rPr>
        <w:t>rank</w:t>
      </w:r>
      <w:r w:rsidRPr="00305051">
        <w:rPr>
          <w:rFonts w:ascii="Tahoma" w:hAnsi="Tahoma"/>
          <w:color w:val="808080"/>
        </w:rPr>
        <w:t>()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 xml:space="preserve">over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payments </w:t>
      </w:r>
      <w:r w:rsidRPr="00305051">
        <w:rPr>
          <w:rFonts w:ascii="Tahoma" w:hAnsi="Tahoma"/>
          <w:color w:val="0000FF"/>
        </w:rPr>
        <w:t>desc</w:t>
      </w:r>
      <w:r w:rsidRPr="00305051">
        <w:rPr>
          <w:rFonts w:ascii="Tahoma" w:hAnsi="Tahoma"/>
          <w:color w:val="808080"/>
        </w:rPr>
        <w:t>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[rank by profits]</w:t>
      </w:r>
    </w:p>
    <w:p w14:paraId="3AF8BAFE" w14:textId="77777777" w:rsidR="00AC3EAF" w:rsidRPr="00305051" w:rsidRDefault="00AC3EAF" w:rsidP="00AC3EAF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view_selledCollections</w:t>
      </w:r>
    </w:p>
    <w:p w14:paraId="4557857D" w14:textId="6FB87103" w:rsidR="00AC3EAF" w:rsidRPr="00305051" w:rsidRDefault="00AC3EAF" w:rsidP="00AC3EAF">
      <w:pPr>
        <w:bidi w:val="0"/>
        <w:spacing w:after="120" w:line="240" w:lineRule="auto"/>
        <w:jc w:val="left"/>
        <w:rPr>
          <w:rFonts w:ascii="Tahoma" w:hAnsi="Tahoma"/>
          <w:rtl/>
        </w:rPr>
      </w:pP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[rank by ratio]</w:t>
      </w:r>
    </w:p>
    <w:p w14:paraId="6CE415F5" w14:textId="39BF37DC" w:rsidR="00AC3EAF" w:rsidRPr="00305051" w:rsidRDefault="00B70832" w:rsidP="00902F6F">
      <w:pPr>
        <w:spacing w:after="120" w:line="240" w:lineRule="auto"/>
        <w:jc w:val="left"/>
        <w:rPr>
          <w:rFonts w:ascii="Tahoma" w:hAnsi="Tahoma"/>
          <w:rtl/>
        </w:rPr>
      </w:pPr>
      <w:r w:rsidRPr="00305051">
        <w:rPr>
          <w:rFonts w:ascii="Tahoma" w:hAnsi="Tahoma"/>
          <w:noProof/>
          <w:rtl/>
        </w:rPr>
        <w:drawing>
          <wp:anchor distT="0" distB="0" distL="114300" distR="114300" simplePos="0" relativeHeight="251700224" behindDoc="1" locked="0" layoutInCell="1" allowOverlap="1" wp14:anchorId="4EF5DB93" wp14:editId="53C02471">
            <wp:simplePos x="0" y="0"/>
            <wp:positionH relativeFrom="column">
              <wp:posOffset>1421765</wp:posOffset>
            </wp:positionH>
            <wp:positionV relativeFrom="paragraph">
              <wp:posOffset>114935</wp:posOffset>
            </wp:positionV>
            <wp:extent cx="4983912" cy="1874682"/>
            <wp:effectExtent l="0" t="0" r="7620" b="0"/>
            <wp:wrapNone/>
            <wp:docPr id="32" name="Picture 3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abl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08A42" w14:textId="370F6A6F" w:rsidR="00AC3EAF" w:rsidRPr="00305051" w:rsidRDefault="00AC3EAF" w:rsidP="00902F6F">
      <w:pPr>
        <w:spacing w:after="120" w:line="240" w:lineRule="auto"/>
        <w:jc w:val="left"/>
        <w:rPr>
          <w:rFonts w:ascii="Tahoma" w:hAnsi="Tahoma"/>
          <w:rtl/>
        </w:rPr>
      </w:pPr>
    </w:p>
    <w:p w14:paraId="65B7CE99" w14:textId="48BDF079" w:rsidR="00AC3EAF" w:rsidRPr="00305051" w:rsidRDefault="00AC3EAF" w:rsidP="00902F6F">
      <w:pPr>
        <w:spacing w:after="120" w:line="240" w:lineRule="auto"/>
        <w:jc w:val="left"/>
        <w:rPr>
          <w:rFonts w:ascii="Tahoma" w:hAnsi="Tahoma"/>
          <w:rtl/>
        </w:rPr>
      </w:pPr>
    </w:p>
    <w:p w14:paraId="0BC78A7C" w14:textId="0118661B" w:rsidR="00AC3EAF" w:rsidRPr="00305051" w:rsidRDefault="00AC3EAF" w:rsidP="00902F6F">
      <w:pPr>
        <w:spacing w:after="120" w:line="240" w:lineRule="auto"/>
        <w:jc w:val="left"/>
        <w:rPr>
          <w:rFonts w:ascii="Tahoma" w:hAnsi="Tahoma"/>
          <w:rtl/>
        </w:rPr>
      </w:pPr>
    </w:p>
    <w:p w14:paraId="2011CFFC" w14:textId="6664B689" w:rsidR="00AC3EAF" w:rsidRPr="00305051" w:rsidRDefault="00AC3EAF" w:rsidP="00902F6F">
      <w:pPr>
        <w:spacing w:after="120" w:line="240" w:lineRule="auto"/>
        <w:jc w:val="left"/>
        <w:rPr>
          <w:rFonts w:ascii="Tahoma" w:hAnsi="Tahoma"/>
          <w:rtl/>
        </w:rPr>
      </w:pPr>
    </w:p>
    <w:p w14:paraId="40BB8FC2" w14:textId="7686C982" w:rsidR="00AC3EAF" w:rsidRPr="00305051" w:rsidRDefault="00AC3EAF" w:rsidP="00902F6F">
      <w:pPr>
        <w:spacing w:after="120" w:line="240" w:lineRule="auto"/>
        <w:jc w:val="left"/>
        <w:rPr>
          <w:rFonts w:ascii="Tahoma" w:hAnsi="Tahoma"/>
          <w:rtl/>
        </w:rPr>
      </w:pPr>
    </w:p>
    <w:p w14:paraId="2BED7DBC" w14:textId="50FD525D" w:rsidR="00AC3EAF" w:rsidRPr="00305051" w:rsidRDefault="00AC3EAF" w:rsidP="00902F6F">
      <w:pPr>
        <w:spacing w:after="120" w:line="240" w:lineRule="auto"/>
        <w:jc w:val="left"/>
        <w:rPr>
          <w:rFonts w:ascii="Tahoma" w:hAnsi="Tahoma"/>
          <w:rtl/>
        </w:rPr>
      </w:pPr>
    </w:p>
    <w:p w14:paraId="214D950D" w14:textId="77777777" w:rsidR="00AC3EAF" w:rsidRPr="00305051" w:rsidRDefault="00AC3EAF" w:rsidP="00902F6F">
      <w:pPr>
        <w:spacing w:after="120" w:line="240" w:lineRule="auto"/>
        <w:jc w:val="left"/>
        <w:rPr>
          <w:rFonts w:ascii="Tahoma" w:hAnsi="Tahoma"/>
          <w:rtl/>
        </w:rPr>
      </w:pPr>
    </w:p>
    <w:p w14:paraId="048EDA20" w14:textId="394469CE" w:rsidR="001C795A" w:rsidRPr="00305051" w:rsidRDefault="001C795A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109BD62F" w14:textId="45749474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246FF5A4" w14:textId="762F63B3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1310C30A" w14:textId="05171799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61F10E90" w14:textId="77C89D2D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6642B2A5" w14:textId="27CC41FA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620BEC16" w14:textId="7E6CE0C7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31F83BDD" w14:textId="1B1D53A5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4F1EA9EC" w14:textId="6669996D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7C2FCA81" w14:textId="5078A3E2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76FD7A35" w14:textId="48082D6F" w:rsidR="00E46808" w:rsidRPr="00305051" w:rsidRDefault="00E46808" w:rsidP="0032114F">
      <w:pPr>
        <w:pStyle w:val="Heading2"/>
        <w:spacing w:before="0" w:after="120" w:line="240" w:lineRule="auto"/>
        <w:rPr>
          <w:rFonts w:ascii="Tahoma" w:hAnsi="Tahoma" w:cs="Tahoma"/>
          <w:rtl/>
        </w:rPr>
      </w:pPr>
      <w:r w:rsidRPr="00305051">
        <w:rPr>
          <w:rFonts w:ascii="Tahoma" w:hAnsi="Tahoma" w:cs="Tahoma"/>
          <w:rtl/>
        </w:rPr>
        <w:lastRenderedPageBreak/>
        <w:t>שילוב מערכתי של מספר כלים</w:t>
      </w:r>
      <w:r w:rsidR="00044855" w:rsidRPr="00305051">
        <w:rPr>
          <w:rFonts w:ascii="Tahoma" w:hAnsi="Tahoma" w:cs="Tahoma"/>
          <w:rtl/>
        </w:rPr>
        <w:t xml:space="preserve"> (</w:t>
      </w:r>
      <w:r w:rsidRPr="00305051">
        <w:rPr>
          <w:rFonts w:ascii="Tahoma" w:hAnsi="Tahoma" w:cs="Tahoma"/>
          <w:rtl/>
        </w:rPr>
        <w:t>10%</w:t>
      </w:r>
      <w:r w:rsidR="00044855" w:rsidRPr="00305051">
        <w:rPr>
          <w:rFonts w:ascii="Tahoma" w:hAnsi="Tahoma" w:cs="Tahoma"/>
          <w:rtl/>
        </w:rPr>
        <w:t>)</w:t>
      </w:r>
    </w:p>
    <w:p w14:paraId="5EEC67BE" w14:textId="3FBB8980" w:rsidR="002957CC" w:rsidRDefault="00275AB0" w:rsidP="005B0473">
      <w:pPr>
        <w:spacing w:after="120" w:line="240" w:lineRule="auto"/>
        <w:jc w:val="left"/>
        <w:rPr>
          <w:rFonts w:ascii="Tahoma" w:hAnsi="Tahoma"/>
          <w:rtl/>
        </w:rPr>
      </w:pPr>
      <w:r w:rsidRPr="005C6159">
        <w:rPr>
          <w:rFonts w:ascii="Tahoma" w:hAnsi="Tahoma"/>
          <w:u w:val="single"/>
          <w:rtl/>
        </w:rPr>
        <w:t>רעיון עסקי</w:t>
      </w:r>
      <w:r w:rsidRPr="00305051">
        <w:rPr>
          <w:rFonts w:ascii="Tahoma" w:hAnsi="Tahoma"/>
          <w:rtl/>
        </w:rPr>
        <w:t>- החברה מעוניינת לדעת מה</w:t>
      </w:r>
      <w:r w:rsidR="005B0473" w:rsidRPr="00305051">
        <w:rPr>
          <w:rFonts w:ascii="Tahoma" w:hAnsi="Tahoma"/>
          <w:rtl/>
        </w:rPr>
        <w:t>-</w:t>
      </w:r>
      <w:r w:rsidR="005B0473" w:rsidRPr="00305051">
        <w:rPr>
          <w:rFonts w:ascii="Tahoma" w:hAnsi="Tahoma"/>
        </w:rPr>
        <w:t>X</w:t>
      </w:r>
      <w:r w:rsidRPr="00305051">
        <w:rPr>
          <w:rFonts w:ascii="Tahoma" w:hAnsi="Tahoma"/>
          <w:rtl/>
        </w:rPr>
        <w:t xml:space="preserve"> הרהיטים הכי פחות נמכרים וכדי לעודד </w:t>
      </w:r>
      <w:r w:rsidR="00C42293">
        <w:rPr>
          <w:rFonts w:ascii="Tahoma" w:hAnsi="Tahoma" w:hint="cs"/>
          <w:rtl/>
        </w:rPr>
        <w:t>את קנייתם היא</w:t>
      </w:r>
      <w:r w:rsidRPr="00305051">
        <w:rPr>
          <w:rFonts w:ascii="Tahoma" w:hAnsi="Tahoma"/>
          <w:rtl/>
        </w:rPr>
        <w:t xml:space="preserve"> מבצעת הנחה על מחיר הבסיס של המוצר.</w:t>
      </w:r>
      <w:r w:rsidR="005B0473" w:rsidRPr="00305051">
        <w:rPr>
          <w:rFonts w:ascii="Tahoma" w:hAnsi="Tahoma"/>
          <w:rtl/>
        </w:rPr>
        <w:br/>
      </w:r>
      <w:r w:rsidRPr="00305051">
        <w:rPr>
          <w:rFonts w:ascii="Tahoma" w:hAnsi="Tahoma"/>
          <w:rtl/>
        </w:rPr>
        <w:t xml:space="preserve">הפרוצדורה שלנו מקבלת את מספר המוצרים הכי פחות נמכרים ואת אחוז ההנחה </w:t>
      </w:r>
      <w:r w:rsidR="00C42293">
        <w:rPr>
          <w:rFonts w:ascii="Tahoma" w:hAnsi="Tahoma" w:hint="cs"/>
          <w:rtl/>
        </w:rPr>
        <w:t>שהחברה מעוניינת לתת</w:t>
      </w:r>
      <w:r w:rsidRPr="00305051">
        <w:rPr>
          <w:rFonts w:ascii="Tahoma" w:hAnsi="Tahoma"/>
          <w:rtl/>
        </w:rPr>
        <w:t>.</w:t>
      </w:r>
      <w:r w:rsidR="005B0473" w:rsidRPr="00305051">
        <w:rPr>
          <w:rFonts w:ascii="Tahoma" w:hAnsi="Tahoma"/>
          <w:rtl/>
        </w:rPr>
        <w:br/>
      </w:r>
      <w:r w:rsidRPr="00305051">
        <w:rPr>
          <w:rFonts w:ascii="Tahoma" w:hAnsi="Tahoma"/>
          <w:rtl/>
        </w:rPr>
        <w:t xml:space="preserve">לצורך הפרוצדורה יצרנו </w:t>
      </w:r>
      <w:r w:rsidR="002957CC" w:rsidRPr="00305051">
        <w:rPr>
          <w:rFonts w:ascii="Tahoma" w:hAnsi="Tahoma"/>
        </w:rPr>
        <w:t>view</w:t>
      </w:r>
      <w:r w:rsidRPr="00305051">
        <w:rPr>
          <w:rFonts w:ascii="Tahoma" w:hAnsi="Tahoma"/>
          <w:rtl/>
        </w:rPr>
        <w:t xml:space="preserve"> שמחשב לנו</w:t>
      </w:r>
      <w:r w:rsidR="002957CC" w:rsidRPr="00305051">
        <w:rPr>
          <w:rFonts w:ascii="Tahoma" w:hAnsi="Tahoma"/>
          <w:rtl/>
        </w:rPr>
        <w:t xml:space="preserve"> כמה מכירות ביצעו מכל מוצר ספציפי ומדרג מ</w:t>
      </w:r>
      <w:r w:rsidR="005B0473" w:rsidRPr="00305051">
        <w:rPr>
          <w:rFonts w:ascii="Tahoma" w:hAnsi="Tahoma"/>
          <w:rtl/>
        </w:rPr>
        <w:t>המוצר הכי</w:t>
      </w:r>
      <w:r w:rsidR="002957CC" w:rsidRPr="00305051">
        <w:rPr>
          <w:rFonts w:ascii="Tahoma" w:hAnsi="Tahoma"/>
          <w:rtl/>
        </w:rPr>
        <w:t xml:space="preserve"> פחות </w:t>
      </w:r>
      <w:r w:rsidR="005B0473" w:rsidRPr="00305051">
        <w:rPr>
          <w:rFonts w:ascii="Tahoma" w:hAnsi="Tahoma"/>
          <w:rtl/>
        </w:rPr>
        <w:t>נמכר למוצר ש</w:t>
      </w:r>
      <w:r w:rsidR="002957CC" w:rsidRPr="00305051">
        <w:rPr>
          <w:rFonts w:ascii="Tahoma" w:hAnsi="Tahoma"/>
          <w:rtl/>
        </w:rPr>
        <w:t xml:space="preserve">הכי </w:t>
      </w:r>
      <w:r w:rsidR="005B0473" w:rsidRPr="00305051">
        <w:rPr>
          <w:rFonts w:ascii="Tahoma" w:hAnsi="Tahoma"/>
          <w:rtl/>
        </w:rPr>
        <w:t>נמכר</w:t>
      </w:r>
      <w:r w:rsidR="002957CC" w:rsidRPr="00305051">
        <w:rPr>
          <w:rFonts w:ascii="Tahoma" w:hAnsi="Tahoma"/>
          <w:rtl/>
        </w:rPr>
        <w:t xml:space="preserve">. בנוסף יצרנו פונקציה אשר </w:t>
      </w:r>
      <w:r w:rsidR="005B0473" w:rsidRPr="00305051">
        <w:rPr>
          <w:rFonts w:ascii="Tahoma" w:hAnsi="Tahoma"/>
          <w:rtl/>
        </w:rPr>
        <w:t>מחזירה טבלה עם ה-</w:t>
      </w:r>
      <w:r w:rsidR="005B0473" w:rsidRPr="00305051">
        <w:rPr>
          <w:rFonts w:ascii="Tahoma" w:hAnsi="Tahoma"/>
        </w:rPr>
        <w:t>X</w:t>
      </w:r>
      <w:r w:rsidR="005B0473" w:rsidRPr="00305051">
        <w:rPr>
          <w:rFonts w:ascii="Tahoma" w:hAnsi="Tahoma"/>
          <w:rtl/>
        </w:rPr>
        <w:t xml:space="preserve"> מוצרים הרלוונטיים </w:t>
      </w:r>
      <w:r w:rsidR="002957CC" w:rsidRPr="00305051">
        <w:rPr>
          <w:rFonts w:ascii="Tahoma" w:hAnsi="Tahoma"/>
          <w:rtl/>
        </w:rPr>
        <w:t xml:space="preserve">(לדוגמא תחזיר את </w:t>
      </w:r>
      <w:r w:rsidR="005B0473" w:rsidRPr="00305051">
        <w:rPr>
          <w:rFonts w:ascii="Tahoma" w:hAnsi="Tahoma"/>
          <w:rtl/>
        </w:rPr>
        <w:t>חמשת</w:t>
      </w:r>
      <w:r w:rsidR="002957CC" w:rsidRPr="00305051">
        <w:rPr>
          <w:rFonts w:ascii="Tahoma" w:hAnsi="Tahoma"/>
          <w:rtl/>
        </w:rPr>
        <w:t xml:space="preserve"> המוצרים הכי פחות נמכרים אם תקבל </w:t>
      </w:r>
      <w:r w:rsidR="005B0473" w:rsidRPr="00305051">
        <w:rPr>
          <w:rFonts w:ascii="Tahoma" w:hAnsi="Tahoma"/>
          <w:rtl/>
        </w:rPr>
        <w:t>5</w:t>
      </w:r>
      <w:r w:rsidR="002957CC" w:rsidRPr="00305051">
        <w:rPr>
          <w:rFonts w:ascii="Tahoma" w:hAnsi="Tahoma"/>
          <w:rtl/>
        </w:rPr>
        <w:t>) מטבלת ה-</w:t>
      </w:r>
      <w:r w:rsidR="002957CC" w:rsidRPr="00305051">
        <w:rPr>
          <w:rFonts w:ascii="Tahoma" w:hAnsi="Tahoma"/>
        </w:rPr>
        <w:t xml:space="preserve"> view</w:t>
      </w:r>
      <w:r w:rsidR="00C42293">
        <w:rPr>
          <w:rFonts w:ascii="Tahoma" w:hAnsi="Tahoma" w:hint="cs"/>
          <w:rtl/>
        </w:rPr>
        <w:t>.</w:t>
      </w:r>
      <w:r w:rsidR="005B0473" w:rsidRPr="00305051">
        <w:rPr>
          <w:rFonts w:ascii="Tahoma" w:hAnsi="Tahoma"/>
          <w:rtl/>
        </w:rPr>
        <w:br/>
      </w:r>
      <w:r w:rsidR="002957CC" w:rsidRPr="00305051">
        <w:rPr>
          <w:rFonts w:ascii="Tahoma" w:hAnsi="Tahoma"/>
          <w:rtl/>
        </w:rPr>
        <w:t xml:space="preserve">הפרוצדורה מקבל את אחוז הנחה ואת </w:t>
      </w:r>
      <w:r w:rsidR="005B0473" w:rsidRPr="00305051">
        <w:rPr>
          <w:rFonts w:ascii="Tahoma" w:hAnsi="Tahoma"/>
          <w:rtl/>
        </w:rPr>
        <w:t xml:space="preserve">כמות המוצרים שאנחנו מעוניינים לבצע </w:t>
      </w:r>
      <w:r w:rsidR="00C42293">
        <w:rPr>
          <w:rFonts w:ascii="Tahoma" w:hAnsi="Tahoma" w:hint="cs"/>
          <w:rtl/>
        </w:rPr>
        <w:t xml:space="preserve">את </w:t>
      </w:r>
      <w:r w:rsidR="005B0473" w:rsidRPr="00305051">
        <w:rPr>
          <w:rFonts w:ascii="Tahoma" w:hAnsi="Tahoma"/>
          <w:rtl/>
        </w:rPr>
        <w:t>הנחה עליהם</w:t>
      </w:r>
      <w:r w:rsidR="002957CC" w:rsidRPr="00305051">
        <w:rPr>
          <w:rFonts w:ascii="Tahoma" w:hAnsi="Tahoma"/>
          <w:rtl/>
        </w:rPr>
        <w:t>. ו</w:t>
      </w:r>
      <w:r w:rsidR="00C42293">
        <w:rPr>
          <w:rFonts w:ascii="Tahoma" w:hAnsi="Tahoma" w:hint="cs"/>
          <w:rtl/>
        </w:rPr>
        <w:t xml:space="preserve">היא </w:t>
      </w:r>
      <w:r w:rsidR="002957CC" w:rsidRPr="00305051">
        <w:rPr>
          <w:rFonts w:ascii="Tahoma" w:hAnsi="Tahoma"/>
          <w:rtl/>
        </w:rPr>
        <w:t xml:space="preserve">תעדכן את </w:t>
      </w:r>
      <w:r w:rsidR="00C42293">
        <w:rPr>
          <w:rFonts w:ascii="Tahoma" w:hAnsi="Tahoma" w:hint="cs"/>
          <w:rtl/>
        </w:rPr>
        <w:t>ה</w:t>
      </w:r>
      <w:r w:rsidR="002957CC" w:rsidRPr="00305051">
        <w:rPr>
          <w:rFonts w:ascii="Tahoma" w:hAnsi="Tahoma"/>
          <w:rtl/>
        </w:rPr>
        <w:t xml:space="preserve">מחיר של המוצרים בטבלת </w:t>
      </w:r>
      <w:r w:rsidR="005B0473" w:rsidRPr="00305051">
        <w:rPr>
          <w:rFonts w:ascii="Tahoma" w:hAnsi="Tahoma"/>
        </w:rPr>
        <w:t>Modifications</w:t>
      </w:r>
      <w:r w:rsidR="002957CC" w:rsidRPr="00305051">
        <w:rPr>
          <w:rFonts w:ascii="Tahoma" w:hAnsi="Tahoma"/>
          <w:rtl/>
        </w:rPr>
        <w:t xml:space="preserve"> לפי אחוז ההנחה שתקבל.</w:t>
      </w:r>
    </w:p>
    <w:p w14:paraId="40D63C5B" w14:textId="77777777" w:rsidR="00C42293" w:rsidRPr="00305051" w:rsidRDefault="00C42293" w:rsidP="005B0473">
      <w:pPr>
        <w:spacing w:after="120" w:line="240" w:lineRule="auto"/>
        <w:jc w:val="left"/>
        <w:rPr>
          <w:rFonts w:ascii="Tahoma" w:hAnsi="Tahoma"/>
          <w:rtl/>
        </w:rPr>
      </w:pPr>
    </w:p>
    <w:p w14:paraId="3E002B71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view</w:t>
      </w:r>
      <w:r w:rsidRPr="00305051">
        <w:rPr>
          <w:rFonts w:ascii="Tahoma" w:hAnsi="Tahoma"/>
          <w:color w:val="000000"/>
        </w:rPr>
        <w:t xml:space="preserve"> v_furnitures_rank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</w:t>
      </w:r>
    </w:p>
    <w:p w14:paraId="278F67F7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quantitiy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quantity</w:t>
      </w:r>
      <w:r w:rsidRPr="00305051">
        <w:rPr>
          <w:rFonts w:ascii="Tahoma" w:hAnsi="Tahoma"/>
          <w:color w:val="808080"/>
        </w:rPr>
        <w:t>),</w:t>
      </w:r>
      <w:r w:rsidRPr="00305051">
        <w:rPr>
          <w:rFonts w:ascii="Tahoma" w:hAnsi="Tahoma"/>
          <w:color w:val="FF00FF"/>
        </w:rPr>
        <w:t>RANK</w:t>
      </w:r>
      <w:r w:rsidRPr="00305051">
        <w:rPr>
          <w:rFonts w:ascii="Tahoma" w:hAnsi="Tahoma"/>
          <w:color w:val="808080"/>
        </w:rPr>
        <w:t>()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 xml:space="preserve">over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order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sum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quantity</w:t>
      </w:r>
      <w:r w:rsidRPr="00305051">
        <w:rPr>
          <w:rFonts w:ascii="Tahoma" w:hAnsi="Tahoma"/>
          <w:color w:val="808080"/>
        </w:rPr>
        <w:t>))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rank</w:t>
      </w:r>
    </w:p>
    <w:p w14:paraId="4394475F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 orders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o </w:t>
      </w: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[Contains]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c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orderid</w:t>
      </w:r>
    </w:p>
    <w:p w14:paraId="2A82DCC8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808080"/>
        </w:rPr>
        <w:t>join</w:t>
      </w:r>
      <w:r w:rsidRPr="00305051">
        <w:rPr>
          <w:rFonts w:ascii="Tahoma" w:hAnsi="Tahoma"/>
          <w:color w:val="000000"/>
        </w:rPr>
        <w:t xml:space="preserve"> Furnitures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f </w:t>
      </w:r>
      <w:r w:rsidRPr="00305051">
        <w:rPr>
          <w:rFonts w:ascii="Tahoma" w:hAnsi="Tahoma"/>
          <w:color w:val="0000FF"/>
        </w:rPr>
        <w:t>on</w:t>
      </w:r>
      <w:r w:rsidRPr="00305051">
        <w:rPr>
          <w:rFonts w:ascii="Tahoma" w:hAnsi="Tahoma"/>
          <w:color w:val="000000"/>
        </w:rPr>
        <w:t xml:space="preserve"> f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>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ItemID</w:t>
      </w:r>
    </w:p>
    <w:p w14:paraId="795CB341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group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by</w:t>
      </w:r>
      <w:r w:rsidRPr="00305051">
        <w:rPr>
          <w:rFonts w:ascii="Tahoma" w:hAnsi="Tahoma"/>
          <w:color w:val="000000"/>
        </w:rPr>
        <w:t xml:space="preserve"> c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</w:p>
    <w:p w14:paraId="7455B334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16C8D5FE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function</w:t>
      </w:r>
      <w:r w:rsidRPr="00305051">
        <w:rPr>
          <w:rFonts w:ascii="Tahoma" w:hAnsi="Tahoma"/>
          <w:color w:val="000000"/>
        </w:rPr>
        <w:t xml:space="preserve"> function_items_quan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 xml:space="preserve"> @num </w:t>
      </w:r>
      <w:r w:rsidRPr="00305051">
        <w:rPr>
          <w:rFonts w:ascii="Tahoma" w:hAnsi="Tahoma"/>
          <w:color w:val="0000FF"/>
        </w:rPr>
        <w:t>int</w:t>
      </w:r>
      <w:r w:rsidRPr="00305051">
        <w:rPr>
          <w:rFonts w:ascii="Tahoma" w:hAnsi="Tahoma"/>
          <w:color w:val="808080"/>
        </w:rPr>
        <w:t>)</w:t>
      </w:r>
    </w:p>
    <w:p w14:paraId="31C62DBE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returns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table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return</w:t>
      </w:r>
    </w:p>
    <w:p w14:paraId="1AD59BE8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*</w:t>
      </w:r>
    </w:p>
    <w:p w14:paraId="0FCACA82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v_furnitures_rank</w:t>
      </w:r>
    </w:p>
    <w:p w14:paraId="71C78BAE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FF00FF"/>
        </w:rPr>
        <w:t>rank</w:t>
      </w:r>
      <w:r w:rsidRPr="00305051">
        <w:rPr>
          <w:rFonts w:ascii="Tahoma" w:hAnsi="Tahoma"/>
          <w:color w:val="808080"/>
        </w:rPr>
        <w:t>&lt;=</w:t>
      </w:r>
      <w:r w:rsidRPr="00305051">
        <w:rPr>
          <w:rFonts w:ascii="Tahoma" w:hAnsi="Tahoma"/>
          <w:color w:val="000000"/>
        </w:rPr>
        <w:t xml:space="preserve"> @num</w:t>
      </w:r>
    </w:p>
    <w:p w14:paraId="0F4683BB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1F38579B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8000"/>
        </w:rPr>
        <w:t>-------drop procedure sp_make_disc</w:t>
      </w:r>
    </w:p>
    <w:p w14:paraId="4F859167" w14:textId="2D87D0B5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create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procedure</w:t>
      </w:r>
      <w:r w:rsidRPr="00305051">
        <w:rPr>
          <w:rFonts w:ascii="Tahoma" w:hAnsi="Tahoma"/>
          <w:color w:val="000000"/>
        </w:rPr>
        <w:t xml:space="preserve"> sp_make_disc</w:t>
      </w:r>
      <w:r w:rsidRPr="00305051">
        <w:rPr>
          <w:rFonts w:ascii="Tahoma" w:hAnsi="Tahoma"/>
          <w:color w:val="0000FF"/>
        </w:rPr>
        <w:t xml:space="preserve"> 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 xml:space="preserve">@disc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 </w:t>
      </w:r>
      <w:r w:rsidRPr="00305051">
        <w:rPr>
          <w:rFonts w:ascii="Tahoma" w:hAnsi="Tahoma"/>
          <w:color w:val="0000FF"/>
        </w:rPr>
        <w:t>float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@num  </w:t>
      </w: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int</w:t>
      </w:r>
      <w:r w:rsidRPr="00305051">
        <w:rPr>
          <w:rFonts w:ascii="Tahoma" w:hAnsi="Tahoma"/>
          <w:color w:val="808080"/>
        </w:rPr>
        <w:t>)</w:t>
      </w:r>
    </w:p>
    <w:p w14:paraId="5227E9D1" w14:textId="0E947EA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as</w:t>
      </w:r>
      <w:r w:rsidRPr="00305051">
        <w:rPr>
          <w:rFonts w:ascii="Tahoma" w:hAnsi="Tahoma"/>
          <w:color w:val="000000"/>
        </w:rPr>
        <w:t xml:space="preserve"> </w:t>
      </w:r>
      <w:r w:rsidRPr="00305051">
        <w:rPr>
          <w:rFonts w:ascii="Tahoma" w:hAnsi="Tahoma"/>
          <w:color w:val="0000FF"/>
        </w:rPr>
        <w:t>begin</w:t>
      </w:r>
    </w:p>
    <w:p w14:paraId="6041E91D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FF00FF"/>
        </w:rPr>
        <w:t>update</w:t>
      </w:r>
      <w:r w:rsidRPr="00305051">
        <w:rPr>
          <w:rFonts w:ascii="Tahoma" w:hAnsi="Tahoma"/>
          <w:color w:val="000000"/>
        </w:rPr>
        <w:t xml:space="preserve"> Modifications</w:t>
      </w:r>
    </w:p>
    <w:p w14:paraId="5B98F6D8" w14:textId="6B1A4D7D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set</w:t>
      </w:r>
      <w:r w:rsidRPr="00305051">
        <w:rPr>
          <w:rFonts w:ascii="Tahoma" w:hAnsi="Tahoma"/>
          <w:color w:val="000000"/>
        </w:rPr>
        <w:t xml:space="preserve"> price </w:t>
      </w:r>
      <w:r w:rsidRPr="00305051">
        <w:rPr>
          <w:rFonts w:ascii="Tahoma" w:hAnsi="Tahoma"/>
          <w:color w:val="808080"/>
        </w:rPr>
        <w:t>=</w:t>
      </w:r>
      <w:r w:rsidRPr="00305051">
        <w:rPr>
          <w:rFonts w:ascii="Tahoma" w:hAnsi="Tahoma"/>
          <w:color w:val="000000"/>
        </w:rPr>
        <w:t xml:space="preserve"> price</w:t>
      </w:r>
      <w:r w:rsidRPr="00305051">
        <w:rPr>
          <w:rFonts w:ascii="Tahoma" w:hAnsi="Tahoma"/>
          <w:color w:val="808080"/>
        </w:rPr>
        <w:t>*(</w:t>
      </w:r>
      <w:r w:rsidRPr="00305051">
        <w:rPr>
          <w:rFonts w:ascii="Tahoma" w:hAnsi="Tahoma"/>
          <w:color w:val="000000"/>
        </w:rPr>
        <w:t>1</w:t>
      </w:r>
      <w:r w:rsidRPr="00305051">
        <w:rPr>
          <w:rFonts w:ascii="Tahoma" w:hAnsi="Tahoma"/>
          <w:color w:val="808080"/>
        </w:rPr>
        <w:t>-</w:t>
      </w:r>
      <w:r w:rsidRPr="00305051">
        <w:rPr>
          <w:rFonts w:ascii="Tahoma" w:hAnsi="Tahoma"/>
          <w:color w:val="000000"/>
        </w:rPr>
        <w:t>@disc</w:t>
      </w:r>
      <w:r w:rsidRPr="00305051">
        <w:rPr>
          <w:rFonts w:ascii="Tahoma" w:hAnsi="Tahoma"/>
          <w:color w:val="808080"/>
        </w:rPr>
        <w:t>)</w:t>
      </w:r>
    </w:p>
    <w:p w14:paraId="1642993C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where</w:t>
      </w:r>
      <w:r w:rsidRPr="00305051">
        <w:rPr>
          <w:rFonts w:ascii="Tahoma" w:hAnsi="Tahoma"/>
          <w:color w:val="000000"/>
        </w:rPr>
        <w:t xml:space="preserve"> Modifications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 xml:space="preserve">ItemID </w:t>
      </w:r>
      <w:r w:rsidRPr="00305051">
        <w:rPr>
          <w:rFonts w:ascii="Tahoma" w:hAnsi="Tahoma"/>
          <w:color w:val="808080"/>
        </w:rPr>
        <w:t>in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FF"/>
        </w:rPr>
        <w:t>select</w:t>
      </w:r>
      <w:r w:rsidRPr="00305051">
        <w:rPr>
          <w:rFonts w:ascii="Tahoma" w:hAnsi="Tahoma"/>
          <w:color w:val="000000"/>
        </w:rPr>
        <w:t xml:space="preserve"> ItemID </w:t>
      </w:r>
      <w:r w:rsidRPr="00305051">
        <w:rPr>
          <w:rFonts w:ascii="Tahoma" w:hAnsi="Tahoma"/>
          <w:color w:val="0000FF"/>
        </w:rPr>
        <w:t>from</w:t>
      </w:r>
      <w:r w:rsidRPr="00305051">
        <w:rPr>
          <w:rFonts w:ascii="Tahoma" w:hAnsi="Tahoma"/>
          <w:color w:val="000000"/>
        </w:rPr>
        <w:t xml:space="preserve"> dbo</w:t>
      </w:r>
      <w:r w:rsidRPr="00305051">
        <w:rPr>
          <w:rFonts w:ascii="Tahoma" w:hAnsi="Tahoma"/>
          <w:color w:val="808080"/>
        </w:rPr>
        <w:t>.</w:t>
      </w:r>
      <w:r w:rsidRPr="00305051">
        <w:rPr>
          <w:rFonts w:ascii="Tahoma" w:hAnsi="Tahoma"/>
          <w:color w:val="000000"/>
        </w:rPr>
        <w:t>function_items_quan</w:t>
      </w:r>
      <w:r w:rsidRPr="00305051">
        <w:rPr>
          <w:rFonts w:ascii="Tahoma" w:hAnsi="Tahoma"/>
          <w:color w:val="808080"/>
        </w:rPr>
        <w:t>(</w:t>
      </w:r>
      <w:r w:rsidRPr="00305051">
        <w:rPr>
          <w:rFonts w:ascii="Tahoma" w:hAnsi="Tahoma"/>
          <w:color w:val="000000"/>
        </w:rPr>
        <w:t>@num</w:t>
      </w:r>
      <w:r w:rsidRPr="00305051">
        <w:rPr>
          <w:rFonts w:ascii="Tahoma" w:hAnsi="Tahoma"/>
          <w:color w:val="808080"/>
        </w:rPr>
        <w:t>))</w:t>
      </w:r>
    </w:p>
    <w:p w14:paraId="13FD4155" w14:textId="020C9E6F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end</w:t>
      </w:r>
    </w:p>
    <w:p w14:paraId="7DBF07E3" w14:textId="77777777" w:rsidR="00821D80" w:rsidRPr="00305051" w:rsidRDefault="00821D80" w:rsidP="00821D80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5964628D" w14:textId="02F94307" w:rsidR="00305051" w:rsidRDefault="00821D80" w:rsidP="00A60165">
      <w:pPr>
        <w:bidi w:val="0"/>
        <w:spacing w:after="120" w:line="240" w:lineRule="auto"/>
        <w:rPr>
          <w:rFonts w:ascii="Tahoma" w:hAnsi="Tahoma"/>
          <w:color w:val="000000"/>
        </w:rPr>
      </w:pPr>
      <w:r w:rsidRPr="00305051">
        <w:rPr>
          <w:rFonts w:ascii="Tahoma" w:hAnsi="Tahoma"/>
          <w:color w:val="0000FF"/>
        </w:rPr>
        <w:t>execute</w:t>
      </w:r>
      <w:r w:rsidRPr="00305051">
        <w:rPr>
          <w:rFonts w:ascii="Tahoma" w:hAnsi="Tahoma"/>
          <w:color w:val="000000"/>
        </w:rPr>
        <w:t xml:space="preserve"> sp_make_disc</w:t>
      </w:r>
      <w:r w:rsidRPr="00305051">
        <w:rPr>
          <w:rFonts w:ascii="Tahoma" w:hAnsi="Tahoma"/>
          <w:color w:val="0000FF"/>
        </w:rPr>
        <w:t xml:space="preserve"> </w:t>
      </w:r>
      <w:r w:rsidRPr="00305051">
        <w:rPr>
          <w:rFonts w:ascii="Tahoma" w:hAnsi="Tahoma"/>
          <w:color w:val="000000"/>
        </w:rPr>
        <w:t xml:space="preserve">0.1 </w:t>
      </w:r>
      <w:r w:rsidRPr="00305051">
        <w:rPr>
          <w:rFonts w:ascii="Tahoma" w:hAnsi="Tahoma"/>
          <w:color w:val="808080"/>
        </w:rPr>
        <w:t>,</w:t>
      </w:r>
      <w:r w:rsidRPr="00305051">
        <w:rPr>
          <w:rFonts w:ascii="Tahoma" w:hAnsi="Tahoma"/>
          <w:color w:val="000000"/>
        </w:rPr>
        <w:t xml:space="preserve"> 5</w:t>
      </w:r>
    </w:p>
    <w:p w14:paraId="2F8D23C2" w14:textId="77777777" w:rsidR="00A60165" w:rsidRDefault="00A60165" w:rsidP="00A60165">
      <w:pPr>
        <w:bidi w:val="0"/>
        <w:spacing w:after="120" w:line="240" w:lineRule="auto"/>
        <w:rPr>
          <w:rFonts w:ascii="Tahoma" w:hAnsi="Tahoma"/>
        </w:rPr>
      </w:pPr>
    </w:p>
    <w:p w14:paraId="510AEC1D" w14:textId="77777777" w:rsidR="00A60165" w:rsidRPr="00A60165" w:rsidRDefault="00A60165" w:rsidP="00A60165">
      <w:pPr>
        <w:pStyle w:val="ListParagraph"/>
        <w:spacing w:after="120" w:line="240" w:lineRule="auto"/>
        <w:contextualSpacing w:val="0"/>
        <w:rPr>
          <w:rFonts w:ascii="Tahoma" w:hAnsi="Tahoma"/>
          <w:u w:val="single"/>
        </w:rPr>
      </w:pPr>
      <w:r w:rsidRPr="00305051">
        <w:rPr>
          <w:rFonts w:ascii="Tahoma" w:hAnsi="Tahoma"/>
          <w:rtl/>
        </w:rPr>
        <w:t xml:space="preserve">    </w:t>
      </w:r>
      <w:r w:rsidRPr="00A60165">
        <w:rPr>
          <w:rFonts w:ascii="Tahoma" w:hAnsi="Tahoma"/>
          <w:u w:val="single"/>
          <w:rtl/>
        </w:rPr>
        <w:t>אחרי הפעלת הפרוצדורה</w:t>
      </w:r>
      <w:r w:rsidRPr="00305051">
        <w:rPr>
          <w:rFonts w:ascii="Tahoma" w:hAnsi="Tahoma"/>
          <w:rtl/>
        </w:rPr>
        <w:t xml:space="preserve">                                             </w:t>
      </w:r>
      <w:r>
        <w:rPr>
          <w:rFonts w:ascii="Tahoma" w:hAnsi="Tahoma"/>
        </w:rPr>
        <w:t xml:space="preserve">   </w:t>
      </w:r>
      <w:r w:rsidRPr="00A60165">
        <w:rPr>
          <w:rFonts w:ascii="Tahoma" w:hAnsi="Tahoma"/>
          <w:u w:val="single"/>
          <w:rtl/>
        </w:rPr>
        <w:t>לפני הפעלת הפרוצדורה</w:t>
      </w:r>
    </w:p>
    <w:p w14:paraId="6279DB10" w14:textId="55B1397E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  <w:r w:rsidRPr="00305051">
        <w:rPr>
          <w:rFonts w:ascii="Tahoma" w:hAnsi="Tahoma"/>
          <w:noProof/>
        </w:rPr>
        <w:drawing>
          <wp:anchor distT="0" distB="0" distL="114300" distR="114300" simplePos="0" relativeHeight="251704320" behindDoc="1" locked="0" layoutInCell="1" allowOverlap="1" wp14:anchorId="411BABC7" wp14:editId="09C64D3B">
            <wp:simplePos x="0" y="0"/>
            <wp:positionH relativeFrom="column">
              <wp:posOffset>3683195</wp:posOffset>
            </wp:positionH>
            <wp:positionV relativeFrom="paragraph">
              <wp:posOffset>4298</wp:posOffset>
            </wp:positionV>
            <wp:extent cx="1706880" cy="2514600"/>
            <wp:effectExtent l="0" t="0" r="7620" b="0"/>
            <wp:wrapNone/>
            <wp:docPr id="34" name="Picture 3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5051">
        <w:rPr>
          <w:rFonts w:ascii="Tahoma" w:hAnsi="Tahoma"/>
          <w:noProof/>
        </w:rPr>
        <w:drawing>
          <wp:anchor distT="0" distB="0" distL="114300" distR="114300" simplePos="0" relativeHeight="251702272" behindDoc="1" locked="0" layoutInCell="1" allowOverlap="1" wp14:anchorId="3BEEB1D6" wp14:editId="5CAA439D">
            <wp:simplePos x="0" y="0"/>
            <wp:positionH relativeFrom="column">
              <wp:posOffset>128905</wp:posOffset>
            </wp:positionH>
            <wp:positionV relativeFrom="paragraph">
              <wp:posOffset>7620</wp:posOffset>
            </wp:positionV>
            <wp:extent cx="1752600" cy="2545080"/>
            <wp:effectExtent l="0" t="0" r="0" b="7620"/>
            <wp:wrapNone/>
            <wp:docPr id="33" name="Picture 3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D44A4" w14:textId="58600A2B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55D01BF0" w14:textId="2BCCB89B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67D2D3CB" w14:textId="555E0DED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  <w:r w:rsidRPr="00305051">
        <w:rPr>
          <w:rFonts w:ascii="Tahoma" w:hAnsi="Tahom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492613" wp14:editId="168E6676">
                <wp:simplePos x="0" y="0"/>
                <wp:positionH relativeFrom="column">
                  <wp:posOffset>2311449</wp:posOffset>
                </wp:positionH>
                <wp:positionV relativeFrom="paragraph">
                  <wp:posOffset>220003</wp:posOffset>
                </wp:positionV>
                <wp:extent cx="1031631" cy="492369"/>
                <wp:effectExtent l="0" t="19050" r="35560" b="41275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31" cy="4923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EDB4A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5" o:spid="_x0000_s1026" type="#_x0000_t13" style="position:absolute;margin-left:182pt;margin-top:17.3pt;width:81.25pt;height:38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" adj="16445" fillcolor="#4f81bd [3204]" strokecolor="#243f60 [1604]" strokeweight="2pt"/>
            </w:pict>
          </mc:Fallback>
        </mc:AlternateContent>
      </w:r>
    </w:p>
    <w:p w14:paraId="01BD9640" w14:textId="6139B671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7E18F8CC" w14:textId="22BEBDE4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69237E0D" w14:textId="3D5DC1D7" w:rsidR="00821D80" w:rsidRPr="00305051" w:rsidRDefault="00821D80" w:rsidP="0032114F">
      <w:pPr>
        <w:pStyle w:val="ListParagraph"/>
        <w:spacing w:after="120" w:line="240" w:lineRule="auto"/>
        <w:contextualSpacing w:val="0"/>
        <w:rPr>
          <w:rFonts w:ascii="Tahoma" w:hAnsi="Tahoma"/>
        </w:rPr>
      </w:pPr>
    </w:p>
    <w:p w14:paraId="175075B5" w14:textId="6046115B" w:rsidR="00821D80" w:rsidRPr="00EF56E6" w:rsidRDefault="00821D80" w:rsidP="0032114F">
      <w:pPr>
        <w:spacing w:after="120" w:line="240" w:lineRule="auto"/>
        <w:rPr>
          <w:rFonts w:ascii="Tahoma" w:hAnsi="Tahoma"/>
        </w:rPr>
      </w:pPr>
    </w:p>
    <w:p w14:paraId="5CD72CCC" w14:textId="0377EC09" w:rsidR="00B65E6F" w:rsidRPr="00305051" w:rsidRDefault="00B65E6F" w:rsidP="0032114F">
      <w:pPr>
        <w:pStyle w:val="Heading2"/>
        <w:spacing w:before="0" w:after="120" w:line="240" w:lineRule="auto"/>
        <w:rPr>
          <w:rFonts w:ascii="Tahoma" w:hAnsi="Tahoma" w:cs="Tahoma"/>
          <w:rtl/>
        </w:rPr>
      </w:pPr>
      <w:r w:rsidRPr="00305051">
        <w:rPr>
          <w:rFonts w:ascii="Tahoma" w:hAnsi="Tahoma" w:cs="Tahoma"/>
          <w:rtl/>
        </w:rPr>
        <w:lastRenderedPageBreak/>
        <w:t xml:space="preserve">דו"ח המושתת על </w:t>
      </w:r>
      <w:r w:rsidR="00E8429C" w:rsidRPr="00305051">
        <w:rPr>
          <w:rFonts w:ascii="Tahoma" w:hAnsi="Tahoma" w:cs="Tahoma"/>
          <w:rtl/>
        </w:rPr>
        <w:t>שימוש ב</w:t>
      </w:r>
      <w:r w:rsidR="00C50EC0" w:rsidRPr="00305051">
        <w:rPr>
          <w:rFonts w:ascii="Tahoma" w:hAnsi="Tahoma" w:cs="Tahoma"/>
          <w:rtl/>
        </w:rPr>
        <w:t xml:space="preserve">פסקת </w:t>
      </w:r>
      <w:r w:rsidR="00C50EC0" w:rsidRPr="00305051">
        <w:rPr>
          <w:rFonts w:ascii="Tahoma" w:hAnsi="Tahoma" w:cs="Tahoma"/>
        </w:rPr>
        <w:t>WITH</w:t>
      </w:r>
      <w:r w:rsidR="00C50EC0" w:rsidRPr="00305051">
        <w:rPr>
          <w:rFonts w:ascii="Tahoma" w:hAnsi="Tahoma" w:cs="Tahoma"/>
          <w:rtl/>
        </w:rPr>
        <w:t xml:space="preserve"> מורכבת</w:t>
      </w:r>
      <w:r w:rsidR="00044855" w:rsidRPr="00305051">
        <w:rPr>
          <w:rFonts w:ascii="Tahoma" w:hAnsi="Tahoma" w:cs="Tahoma"/>
          <w:rtl/>
        </w:rPr>
        <w:t xml:space="preserve"> (</w:t>
      </w:r>
      <w:r w:rsidRPr="00305051">
        <w:rPr>
          <w:rFonts w:ascii="Tahoma" w:hAnsi="Tahoma" w:cs="Tahoma"/>
          <w:rtl/>
        </w:rPr>
        <w:t>10%</w:t>
      </w:r>
      <w:r w:rsidR="00044855" w:rsidRPr="00305051">
        <w:rPr>
          <w:rFonts w:ascii="Tahoma" w:hAnsi="Tahoma" w:cs="Tahoma"/>
          <w:rtl/>
        </w:rPr>
        <w:t>)</w:t>
      </w:r>
    </w:p>
    <w:p w14:paraId="685A03A1" w14:textId="4A5633D8" w:rsidR="009B1E87" w:rsidRPr="00305051" w:rsidRDefault="009B1E87" w:rsidP="00EF56E6">
      <w:pPr>
        <w:spacing w:after="120" w:line="240" w:lineRule="auto"/>
        <w:jc w:val="left"/>
        <w:rPr>
          <w:rFonts w:ascii="Tahoma" w:hAnsi="Tahoma"/>
          <w:rtl/>
        </w:rPr>
      </w:pPr>
      <w:r w:rsidRPr="00305051">
        <w:rPr>
          <w:rFonts w:ascii="Tahoma" w:hAnsi="Tahoma"/>
          <w:rtl/>
        </w:rPr>
        <w:t xml:space="preserve">הדוח שלנו הוא דוח סיכומי, אשר מטרתו לשקף את מצב החברה על פי חלוקה למדינות. הדוח מציג משמאל לימין עבור כל מדינה, </w:t>
      </w:r>
      <w:r w:rsidR="00EF56E6">
        <w:rPr>
          <w:rFonts w:ascii="Tahoma" w:hAnsi="Tahoma" w:hint="cs"/>
          <w:rtl/>
        </w:rPr>
        <w:t xml:space="preserve">את </w:t>
      </w:r>
      <w:r w:rsidRPr="00305051">
        <w:rPr>
          <w:rFonts w:ascii="Tahoma" w:hAnsi="Tahoma"/>
          <w:rtl/>
        </w:rPr>
        <w:t xml:space="preserve">הרווח של כל מדינה, כמה לקוחות רשומים יש בה, אחוז הרווח שהמדינה מפיקה לחברה מכלל הרווחים של החברה, </w:t>
      </w:r>
      <w:r w:rsidR="00EF56E6">
        <w:rPr>
          <w:rFonts w:ascii="Tahoma" w:hAnsi="Tahoma" w:hint="cs"/>
          <w:rtl/>
        </w:rPr>
        <w:t xml:space="preserve">את </w:t>
      </w:r>
      <w:r w:rsidRPr="00305051">
        <w:rPr>
          <w:rFonts w:ascii="Tahoma" w:hAnsi="Tahoma"/>
          <w:rtl/>
        </w:rPr>
        <w:t>כמות האיסופים ו</w:t>
      </w:r>
      <w:r w:rsidR="00EF56E6">
        <w:rPr>
          <w:rFonts w:ascii="Tahoma" w:hAnsi="Tahoma" w:hint="cs"/>
          <w:rtl/>
        </w:rPr>
        <w:t xml:space="preserve">את </w:t>
      </w:r>
      <w:r w:rsidRPr="00305051">
        <w:rPr>
          <w:rFonts w:ascii="Tahoma" w:hAnsi="Tahoma"/>
          <w:rtl/>
        </w:rPr>
        <w:t>כמות המשלוחים</w:t>
      </w:r>
      <w:r w:rsidR="00EF56E6" w:rsidRPr="00EF56E6">
        <w:rPr>
          <w:rFonts w:ascii="Tahoma" w:hAnsi="Tahoma"/>
          <w:rtl/>
        </w:rPr>
        <w:t xml:space="preserve"> </w:t>
      </w:r>
      <w:r w:rsidR="00EF56E6" w:rsidRPr="00305051">
        <w:rPr>
          <w:rFonts w:ascii="Tahoma" w:hAnsi="Tahoma"/>
          <w:rtl/>
        </w:rPr>
        <w:t>בכל מדינה</w:t>
      </w:r>
      <w:r w:rsidRPr="00305051">
        <w:rPr>
          <w:rFonts w:ascii="Tahoma" w:hAnsi="Tahoma"/>
          <w:rtl/>
        </w:rPr>
        <w:t xml:space="preserve">. </w:t>
      </w:r>
    </w:p>
    <w:p w14:paraId="5E982B7A" w14:textId="1E4D3E8A" w:rsidR="009B1E87" w:rsidRPr="00305051" w:rsidRDefault="009B1E87" w:rsidP="009B1E87">
      <w:pPr>
        <w:spacing w:after="120" w:line="240" w:lineRule="auto"/>
        <w:rPr>
          <w:rFonts w:ascii="Tahoma" w:hAnsi="Tahoma"/>
          <w:rtl/>
        </w:rPr>
      </w:pPr>
    </w:p>
    <w:p w14:paraId="077008C7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with</w:t>
      </w:r>
    </w:p>
    <w:p w14:paraId="700D61DA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8000"/>
        </w:rPr>
        <w:t xml:space="preserve">-- </w:t>
      </w:r>
      <w:r w:rsidRPr="00A60165">
        <w:rPr>
          <w:rFonts w:ascii="Tahoma" w:hAnsi="Tahoma"/>
          <w:color w:val="008000"/>
          <w:rtl/>
        </w:rPr>
        <w:t>סכום מכירות של כול מדינה</w:t>
      </w:r>
    </w:p>
    <w:p w14:paraId="4C6FE4CD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>countrySale</w:t>
      </w:r>
      <w:r w:rsidRPr="00A60165">
        <w:rPr>
          <w:rFonts w:ascii="Tahoma" w:hAnsi="Tahoma"/>
          <w:color w:val="0000FF"/>
        </w:rPr>
        <w:t xml:space="preserve"> </w:t>
      </w: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00"/>
        </w:rPr>
        <w:t xml:space="preserve">countryS 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>[sum country Sales]</w:t>
      </w:r>
      <w:r w:rsidRPr="00A60165">
        <w:rPr>
          <w:rFonts w:ascii="Tahoma" w:hAnsi="Tahoma"/>
          <w:color w:val="808080"/>
        </w:rPr>
        <w:t>)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as</w:t>
      </w:r>
    </w:p>
    <w:p w14:paraId="7BA96901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FF"/>
        </w:rPr>
        <w:t>select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 xml:space="preserve">Country 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FF00FF"/>
        </w:rPr>
        <w:t>sum</w:t>
      </w: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00"/>
        </w:rPr>
        <w:t>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price</w:t>
      </w:r>
      <w:r w:rsidRPr="00A60165">
        <w:rPr>
          <w:rFonts w:ascii="Tahoma" w:hAnsi="Tahoma"/>
          <w:color w:val="808080"/>
        </w:rPr>
        <w:t>)</w:t>
      </w:r>
    </w:p>
    <w:p w14:paraId="2D2E5815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from</w:t>
      </w:r>
      <w:r w:rsidRPr="00A60165">
        <w:rPr>
          <w:rFonts w:ascii="Tahoma" w:hAnsi="Tahoma"/>
          <w:color w:val="000000"/>
        </w:rPr>
        <w:t xml:space="preserve"> orders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000000"/>
        </w:rPr>
        <w:tab/>
      </w:r>
    </w:p>
    <w:p w14:paraId="65F5D5E6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group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by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</w:t>
      </w:r>
      <w:r w:rsidRPr="00A60165">
        <w:rPr>
          <w:rFonts w:ascii="Tahoma" w:hAnsi="Tahoma"/>
          <w:color w:val="808080"/>
        </w:rPr>
        <w:t>),</w:t>
      </w:r>
    </w:p>
    <w:p w14:paraId="231BC235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7AF62312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8000"/>
        </w:rPr>
        <w:t>--</w:t>
      </w:r>
      <w:r w:rsidRPr="00A60165">
        <w:rPr>
          <w:rFonts w:ascii="Tahoma" w:hAnsi="Tahoma"/>
          <w:color w:val="008000"/>
          <w:rtl/>
        </w:rPr>
        <w:t>כמות לקוחות בכל מדינה</w:t>
      </w:r>
    </w:p>
    <w:p w14:paraId="4FAC761B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>countryCostomers</w:t>
      </w:r>
      <w:r w:rsidRPr="00A60165">
        <w:rPr>
          <w:rFonts w:ascii="Tahoma" w:hAnsi="Tahoma"/>
          <w:color w:val="0000FF"/>
        </w:rPr>
        <w:t xml:space="preserve"> </w:t>
      </w: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00"/>
        </w:rPr>
        <w:t>countryC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[coustemer amount]</w:t>
      </w:r>
      <w:r w:rsidRPr="00A60165">
        <w:rPr>
          <w:rFonts w:ascii="Tahoma" w:hAnsi="Tahoma"/>
          <w:color w:val="808080"/>
        </w:rPr>
        <w:t>)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as</w:t>
      </w:r>
    </w:p>
    <w:p w14:paraId="263BBA5C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FF"/>
        </w:rPr>
        <w:t>select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FF00FF"/>
        </w:rPr>
        <w:t>count</w:t>
      </w: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FF"/>
        </w:rPr>
        <w:t>distinct</w:t>
      </w:r>
      <w:r w:rsidRPr="00A60165">
        <w:rPr>
          <w:rFonts w:ascii="Tahoma" w:hAnsi="Tahoma"/>
          <w:color w:val="000000"/>
        </w:rPr>
        <w:t xml:space="preserve"> 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Email</w:t>
      </w:r>
      <w:r w:rsidRPr="00A60165">
        <w:rPr>
          <w:rFonts w:ascii="Tahoma" w:hAnsi="Tahoma"/>
          <w:color w:val="808080"/>
        </w:rPr>
        <w:t>)</w:t>
      </w:r>
    </w:p>
    <w:p w14:paraId="5C691903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from</w:t>
      </w:r>
      <w:r w:rsidRPr="00A60165">
        <w:rPr>
          <w:rFonts w:ascii="Tahoma" w:hAnsi="Tahoma"/>
          <w:color w:val="000000"/>
        </w:rPr>
        <w:t xml:space="preserve"> orders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o </w:t>
      </w: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CreditCards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cc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 xml:space="preserve">CardNumber 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cc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CardNumber</w:t>
      </w:r>
    </w:p>
    <w:p w14:paraId="46F16DC4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ab/>
        <w:t xml:space="preserve">  </w:t>
      </w: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Customers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 xml:space="preserve">Email 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cc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Email</w:t>
      </w:r>
    </w:p>
    <w:p w14:paraId="370CE4B3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group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by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</w:t>
      </w:r>
      <w:r w:rsidRPr="00A60165">
        <w:rPr>
          <w:rFonts w:ascii="Tahoma" w:hAnsi="Tahoma"/>
          <w:color w:val="808080"/>
        </w:rPr>
        <w:t>),</w:t>
      </w:r>
    </w:p>
    <w:p w14:paraId="04AE8178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35A99549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8000"/>
        </w:rPr>
        <w:t>--</w:t>
      </w:r>
      <w:r w:rsidRPr="00A60165">
        <w:rPr>
          <w:rFonts w:ascii="Tahoma" w:hAnsi="Tahoma"/>
          <w:color w:val="008000"/>
          <w:rtl/>
        </w:rPr>
        <w:t>כלל הרווחים של החברה</w:t>
      </w:r>
    </w:p>
    <w:p w14:paraId="45D0F04E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 xml:space="preserve">totalP </w:t>
      </w:r>
      <w:r w:rsidRPr="00A60165">
        <w:rPr>
          <w:rFonts w:ascii="Tahoma" w:hAnsi="Tahoma"/>
          <w:color w:val="0000FF"/>
        </w:rPr>
        <w:t>as</w:t>
      </w:r>
    </w:p>
    <w:p w14:paraId="7B9FB18E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FF"/>
        </w:rPr>
        <w:t>select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FF00FF"/>
        </w:rPr>
        <w:t>sum</w:t>
      </w: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00"/>
        </w:rPr>
        <w:t>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price</w:t>
      </w:r>
      <w:r w:rsidRPr="00A60165">
        <w:rPr>
          <w:rFonts w:ascii="Tahoma" w:hAnsi="Tahoma"/>
          <w:color w:val="808080"/>
        </w:rPr>
        <w:t>)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[total profit]</w:t>
      </w:r>
    </w:p>
    <w:p w14:paraId="386B90E5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from</w:t>
      </w:r>
      <w:r w:rsidRPr="00A60165">
        <w:rPr>
          <w:rFonts w:ascii="Tahoma" w:hAnsi="Tahoma"/>
          <w:color w:val="000000"/>
        </w:rPr>
        <w:t xml:space="preserve"> orders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),</w:t>
      </w:r>
    </w:p>
    <w:p w14:paraId="11A261DC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 xml:space="preserve"> </w:t>
      </w:r>
    </w:p>
    <w:p w14:paraId="1D90DF09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8000"/>
        </w:rPr>
        <w:t>--</w:t>
      </w:r>
      <w:r w:rsidRPr="00A60165">
        <w:rPr>
          <w:rFonts w:ascii="Tahoma" w:hAnsi="Tahoma"/>
          <w:color w:val="008000"/>
          <w:rtl/>
        </w:rPr>
        <w:t>אחוז רווח מכלל הרווחים של החברה</w:t>
      </w:r>
    </w:p>
    <w:p w14:paraId="59C912E4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>countryProfitP</w:t>
      </w:r>
      <w:r w:rsidRPr="00A60165">
        <w:rPr>
          <w:rFonts w:ascii="Tahoma" w:hAnsi="Tahoma"/>
          <w:color w:val="0000FF"/>
        </w:rPr>
        <w:t xml:space="preserve"> </w:t>
      </w: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00"/>
        </w:rPr>
        <w:t>countryP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[profit percent]</w:t>
      </w:r>
      <w:r w:rsidRPr="00A60165">
        <w:rPr>
          <w:rFonts w:ascii="Tahoma" w:hAnsi="Tahoma"/>
          <w:color w:val="808080"/>
        </w:rPr>
        <w:t>)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as</w:t>
      </w:r>
    </w:p>
    <w:p w14:paraId="11E69EA1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FF"/>
        </w:rPr>
        <w:t>select</w:t>
      </w:r>
      <w:r w:rsidRPr="00A60165">
        <w:rPr>
          <w:rFonts w:ascii="Tahoma" w:hAnsi="Tahoma"/>
          <w:color w:val="000000"/>
        </w:rPr>
        <w:t xml:space="preserve"> cs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countryS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[profit precent] 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cs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[sum country Sales]</w:t>
      </w:r>
      <w:r w:rsidRPr="00A60165">
        <w:rPr>
          <w:rFonts w:ascii="Tahoma" w:hAnsi="Tahoma"/>
          <w:color w:val="808080"/>
        </w:rPr>
        <w:t>/</w:t>
      </w:r>
      <w:r w:rsidRPr="00A60165">
        <w:rPr>
          <w:rFonts w:ascii="Tahoma" w:hAnsi="Tahoma"/>
          <w:color w:val="000000"/>
        </w:rPr>
        <w:t>[total profit]</w:t>
      </w:r>
    </w:p>
    <w:p w14:paraId="57604C3F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from</w:t>
      </w:r>
      <w:r w:rsidRPr="00A60165">
        <w:rPr>
          <w:rFonts w:ascii="Tahoma" w:hAnsi="Tahoma"/>
          <w:color w:val="000000"/>
        </w:rPr>
        <w:t xml:space="preserve"> countrySale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cs </w:t>
      </w:r>
      <w:r w:rsidRPr="00A60165">
        <w:rPr>
          <w:rFonts w:ascii="Tahoma" w:hAnsi="Tahoma"/>
          <w:color w:val="808080"/>
        </w:rPr>
        <w:t>cross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totalP</w:t>
      </w:r>
      <w:r w:rsidRPr="00A60165">
        <w:rPr>
          <w:rFonts w:ascii="Tahoma" w:hAnsi="Tahoma"/>
          <w:color w:val="808080"/>
        </w:rPr>
        <w:t>),</w:t>
      </w:r>
    </w:p>
    <w:p w14:paraId="2459EAD9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</w:p>
    <w:p w14:paraId="28935822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8000"/>
        </w:rPr>
        <w:t xml:space="preserve">-- </w:t>
      </w:r>
      <w:r w:rsidRPr="00A60165">
        <w:rPr>
          <w:rFonts w:ascii="Tahoma" w:hAnsi="Tahoma"/>
          <w:color w:val="008000"/>
          <w:rtl/>
        </w:rPr>
        <w:t>כמות האיסופים</w:t>
      </w:r>
    </w:p>
    <w:p w14:paraId="37A8C6E6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>countryPickUps</w:t>
      </w:r>
      <w:r w:rsidRPr="00A60165">
        <w:rPr>
          <w:rFonts w:ascii="Tahoma" w:hAnsi="Tahoma"/>
          <w:color w:val="0000FF"/>
        </w:rPr>
        <w:t xml:space="preserve"> </w:t>
      </w: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00"/>
        </w:rPr>
        <w:t>countryPU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[Pick Ups amount]</w:t>
      </w:r>
      <w:r w:rsidRPr="00A60165">
        <w:rPr>
          <w:rFonts w:ascii="Tahoma" w:hAnsi="Tahoma"/>
          <w:color w:val="808080"/>
        </w:rPr>
        <w:t>)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as</w:t>
      </w:r>
    </w:p>
    <w:p w14:paraId="60E34862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FF"/>
        </w:rPr>
        <w:t>select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pickups 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FF00FF"/>
        </w:rPr>
        <w:t>count</w:t>
      </w:r>
      <w:r w:rsidRPr="00A60165">
        <w:rPr>
          <w:rFonts w:ascii="Tahoma" w:hAnsi="Tahoma"/>
          <w:color w:val="0000FF"/>
        </w:rPr>
        <w:t xml:space="preserve"> </w:t>
      </w:r>
      <w:r w:rsidRPr="00A60165">
        <w:rPr>
          <w:rFonts w:ascii="Tahoma" w:hAnsi="Tahoma"/>
          <w:color w:val="808080"/>
        </w:rPr>
        <w:t>(*)</w:t>
      </w:r>
    </w:p>
    <w:p w14:paraId="0A5CC7D9" w14:textId="3ABF4F0B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from</w:t>
      </w:r>
      <w:r w:rsidRPr="00A60165">
        <w:rPr>
          <w:rFonts w:ascii="Tahoma" w:hAnsi="Tahoma"/>
          <w:color w:val="000000"/>
        </w:rPr>
        <w:t xml:space="preserve"> Customers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 </w:t>
      </w: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creditcards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cc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email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cc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email</w:t>
      </w:r>
    </w:p>
    <w:p w14:paraId="246B870E" w14:textId="6AB3B954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orders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o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cc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cardnumber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cardnumber</w:t>
      </w:r>
    </w:p>
    <w:p w14:paraId="4C28F8E8" w14:textId="6D289790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where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shippingtype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FF0000"/>
        </w:rPr>
        <w:t>'pick up'</w:t>
      </w:r>
      <w:r w:rsidRPr="00A60165">
        <w:rPr>
          <w:rFonts w:ascii="Tahoma" w:hAnsi="Tahoma"/>
          <w:color w:val="000000"/>
        </w:rPr>
        <w:t xml:space="preserve"> </w:t>
      </w:r>
    </w:p>
    <w:p w14:paraId="5AE1A76F" w14:textId="7C0ACF8C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group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by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</w:t>
      </w:r>
      <w:r w:rsidRPr="00A60165">
        <w:rPr>
          <w:rFonts w:ascii="Tahoma" w:hAnsi="Tahoma"/>
          <w:color w:val="808080"/>
        </w:rPr>
        <w:t>),</w:t>
      </w:r>
    </w:p>
    <w:p w14:paraId="4669D29E" w14:textId="77777777" w:rsidR="00EF56E6" w:rsidRDefault="00EF56E6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8000"/>
          <w:rtl/>
        </w:rPr>
      </w:pPr>
    </w:p>
    <w:p w14:paraId="62B95BA4" w14:textId="15B11B1D" w:rsidR="009B1E87" w:rsidRPr="00A60165" w:rsidRDefault="009B1E87" w:rsidP="00EF56E6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8000"/>
        </w:rPr>
        <w:t xml:space="preserve">-- </w:t>
      </w:r>
      <w:r w:rsidRPr="00A60165">
        <w:rPr>
          <w:rFonts w:ascii="Tahoma" w:hAnsi="Tahoma"/>
          <w:color w:val="008000"/>
          <w:rtl/>
        </w:rPr>
        <w:t>כמות המשלוחים</w:t>
      </w:r>
    </w:p>
    <w:p w14:paraId="7BFD9A76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>countryShipping</w:t>
      </w:r>
      <w:r w:rsidRPr="00A60165">
        <w:rPr>
          <w:rFonts w:ascii="Tahoma" w:hAnsi="Tahoma"/>
          <w:color w:val="0000FF"/>
        </w:rPr>
        <w:t xml:space="preserve"> </w:t>
      </w: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00"/>
        </w:rPr>
        <w:t>countrySh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[Shipping amount]</w:t>
      </w:r>
      <w:r w:rsidRPr="00A60165">
        <w:rPr>
          <w:rFonts w:ascii="Tahoma" w:hAnsi="Tahoma"/>
          <w:color w:val="808080"/>
        </w:rPr>
        <w:t>)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as</w:t>
      </w:r>
    </w:p>
    <w:p w14:paraId="4B1B92AF" w14:textId="00A8D21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808080"/>
        </w:rPr>
        <w:t>(</w:t>
      </w:r>
      <w:r w:rsidRPr="00A60165">
        <w:rPr>
          <w:rFonts w:ascii="Tahoma" w:hAnsi="Tahoma"/>
          <w:color w:val="0000FF"/>
        </w:rPr>
        <w:t>select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Shipping 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FF00FF"/>
        </w:rPr>
        <w:t>count</w:t>
      </w:r>
      <w:r w:rsidRPr="00A60165">
        <w:rPr>
          <w:rFonts w:ascii="Tahoma" w:hAnsi="Tahoma"/>
          <w:color w:val="0000FF"/>
        </w:rPr>
        <w:t xml:space="preserve"> </w:t>
      </w:r>
      <w:r w:rsidRPr="00A60165">
        <w:rPr>
          <w:rFonts w:ascii="Tahoma" w:hAnsi="Tahoma"/>
          <w:color w:val="808080"/>
        </w:rPr>
        <w:t>(*)</w:t>
      </w:r>
    </w:p>
    <w:p w14:paraId="7BD71A1D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from</w:t>
      </w:r>
      <w:r w:rsidRPr="00A60165">
        <w:rPr>
          <w:rFonts w:ascii="Tahoma" w:hAnsi="Tahoma"/>
          <w:color w:val="000000"/>
        </w:rPr>
        <w:t xml:space="preserve"> Customers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 </w:t>
      </w: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creditcards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cc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email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cc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email</w:t>
      </w:r>
    </w:p>
    <w:p w14:paraId="0611C2E0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orders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o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cc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cardnumber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cardnumber</w:t>
      </w:r>
    </w:p>
    <w:p w14:paraId="726DB40F" w14:textId="769689AF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where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shippingtype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FF0000"/>
        </w:rPr>
        <w:t>'Shipping'</w:t>
      </w:r>
      <w:r w:rsidRPr="00A60165">
        <w:rPr>
          <w:rFonts w:ascii="Tahoma" w:hAnsi="Tahoma"/>
          <w:color w:val="000000"/>
        </w:rPr>
        <w:t xml:space="preserve"> </w:t>
      </w:r>
    </w:p>
    <w:p w14:paraId="75A1957D" w14:textId="7E3B3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group</w:t>
      </w:r>
      <w:r w:rsidRPr="00A60165">
        <w:rPr>
          <w:rFonts w:ascii="Tahoma" w:hAnsi="Tahoma"/>
          <w:color w:val="000000"/>
        </w:rPr>
        <w:t xml:space="preserve"> </w:t>
      </w:r>
      <w:r w:rsidRPr="00A60165">
        <w:rPr>
          <w:rFonts w:ascii="Tahoma" w:hAnsi="Tahoma"/>
          <w:color w:val="0000FF"/>
        </w:rPr>
        <w:t>by</w:t>
      </w:r>
      <w:r w:rsidRPr="00A60165">
        <w:rPr>
          <w:rFonts w:ascii="Tahoma" w:hAnsi="Tahoma"/>
          <w:color w:val="000000"/>
        </w:rPr>
        <w:t xml:space="preserve"> o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</w:t>
      </w:r>
      <w:r w:rsidRPr="00A60165">
        <w:rPr>
          <w:rFonts w:ascii="Tahoma" w:hAnsi="Tahoma"/>
          <w:color w:val="808080"/>
        </w:rPr>
        <w:t>)</w:t>
      </w:r>
    </w:p>
    <w:p w14:paraId="52F0C7EE" w14:textId="3E91C9D8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 xml:space="preserve"> </w:t>
      </w:r>
    </w:p>
    <w:p w14:paraId="7A32E879" w14:textId="28AB2073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lastRenderedPageBreak/>
        <w:t>select</w:t>
      </w:r>
      <w:r w:rsidRPr="00A60165">
        <w:rPr>
          <w:rFonts w:ascii="Tahoma" w:hAnsi="Tahoma"/>
          <w:color w:val="000000"/>
        </w:rPr>
        <w:t xml:space="preserve"> cs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countryS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cs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[sum country Sales]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cc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[coustemer amount]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cp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[profit percent]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cpu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[Pick Ups amount]</w:t>
      </w:r>
      <w:r w:rsidRPr="00A60165">
        <w:rPr>
          <w:rFonts w:ascii="Tahoma" w:hAnsi="Tahoma"/>
          <w:color w:val="808080"/>
        </w:rPr>
        <w:t>,</w:t>
      </w:r>
      <w:r w:rsidRPr="00A60165">
        <w:rPr>
          <w:rFonts w:ascii="Tahoma" w:hAnsi="Tahoma"/>
          <w:color w:val="000000"/>
        </w:rPr>
        <w:t xml:space="preserve"> csh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[Shipping amount]</w:t>
      </w:r>
    </w:p>
    <w:p w14:paraId="0E0D6332" w14:textId="158909BB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FF"/>
        </w:rPr>
        <w:t>from</w:t>
      </w:r>
      <w:r w:rsidRPr="00A60165">
        <w:rPr>
          <w:rFonts w:ascii="Tahoma" w:hAnsi="Tahoma"/>
          <w:color w:val="000000"/>
        </w:rPr>
        <w:t xml:space="preserve"> countrySale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cs </w:t>
      </w: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countryCostomers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cc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cs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 xml:space="preserve">countryS 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cc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countryC</w:t>
      </w:r>
    </w:p>
    <w:p w14:paraId="32A324BF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 xml:space="preserve">     </w:t>
      </w: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countryProfitP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cp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cs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 xml:space="preserve">countryS 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cp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 xml:space="preserve">countryP </w:t>
      </w:r>
    </w:p>
    <w:p w14:paraId="37C573FA" w14:textId="77777777" w:rsidR="009B1E87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  <w:color w:val="000000"/>
        </w:rPr>
      </w:pPr>
      <w:r w:rsidRPr="00A60165">
        <w:rPr>
          <w:rFonts w:ascii="Tahoma" w:hAnsi="Tahoma"/>
          <w:color w:val="000000"/>
        </w:rPr>
        <w:tab/>
        <w:t xml:space="preserve"> </w:t>
      </w: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countryPickUps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cpu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cs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 xml:space="preserve">countryS 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cpu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countryPU</w:t>
      </w:r>
    </w:p>
    <w:p w14:paraId="2DDC1DF8" w14:textId="08EA709A" w:rsidR="00AD327C" w:rsidRPr="00A60165" w:rsidRDefault="009B1E87" w:rsidP="009B1E87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</w:rPr>
      </w:pPr>
      <w:r w:rsidRPr="00A60165">
        <w:rPr>
          <w:rFonts w:ascii="Tahoma" w:hAnsi="Tahoma"/>
          <w:color w:val="000000"/>
        </w:rPr>
        <w:tab/>
        <w:t xml:space="preserve"> </w:t>
      </w:r>
      <w:r w:rsidRPr="00A60165">
        <w:rPr>
          <w:rFonts w:ascii="Tahoma" w:hAnsi="Tahoma"/>
          <w:color w:val="808080"/>
        </w:rPr>
        <w:t>join</w:t>
      </w:r>
      <w:r w:rsidRPr="00A60165">
        <w:rPr>
          <w:rFonts w:ascii="Tahoma" w:hAnsi="Tahoma"/>
          <w:color w:val="000000"/>
        </w:rPr>
        <w:t xml:space="preserve"> countryShipping </w:t>
      </w:r>
      <w:r w:rsidRPr="00A60165">
        <w:rPr>
          <w:rFonts w:ascii="Tahoma" w:hAnsi="Tahoma"/>
          <w:color w:val="0000FF"/>
        </w:rPr>
        <w:t>as</w:t>
      </w:r>
      <w:r w:rsidRPr="00A60165">
        <w:rPr>
          <w:rFonts w:ascii="Tahoma" w:hAnsi="Tahoma"/>
          <w:color w:val="000000"/>
        </w:rPr>
        <w:t xml:space="preserve"> csh </w:t>
      </w:r>
      <w:r w:rsidRPr="00A60165">
        <w:rPr>
          <w:rFonts w:ascii="Tahoma" w:hAnsi="Tahoma"/>
          <w:color w:val="0000FF"/>
        </w:rPr>
        <w:t>on</w:t>
      </w:r>
      <w:r w:rsidRPr="00A60165">
        <w:rPr>
          <w:rFonts w:ascii="Tahoma" w:hAnsi="Tahoma"/>
          <w:color w:val="000000"/>
        </w:rPr>
        <w:t xml:space="preserve"> cs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 xml:space="preserve">countryS </w:t>
      </w:r>
      <w:r w:rsidRPr="00A60165">
        <w:rPr>
          <w:rFonts w:ascii="Tahoma" w:hAnsi="Tahoma"/>
          <w:color w:val="808080"/>
        </w:rPr>
        <w:t>=</w:t>
      </w:r>
      <w:r w:rsidRPr="00A60165">
        <w:rPr>
          <w:rFonts w:ascii="Tahoma" w:hAnsi="Tahoma"/>
          <w:color w:val="000000"/>
        </w:rPr>
        <w:t xml:space="preserve"> csh</w:t>
      </w:r>
      <w:r w:rsidRPr="00A60165">
        <w:rPr>
          <w:rFonts w:ascii="Tahoma" w:hAnsi="Tahoma"/>
          <w:color w:val="808080"/>
        </w:rPr>
        <w:t>.</w:t>
      </w:r>
      <w:r w:rsidRPr="00A60165">
        <w:rPr>
          <w:rFonts w:ascii="Tahoma" w:hAnsi="Tahoma"/>
          <w:color w:val="000000"/>
        </w:rPr>
        <w:t>countrySh</w:t>
      </w:r>
    </w:p>
    <w:p w14:paraId="0FBE965A" w14:textId="0EA92481" w:rsidR="00AD327C" w:rsidRPr="00305051" w:rsidRDefault="00AD327C" w:rsidP="00AD327C">
      <w:pPr>
        <w:tabs>
          <w:tab w:val="left" w:pos="8547"/>
        </w:tabs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</w:rPr>
      </w:pPr>
      <w:r w:rsidRPr="00305051">
        <w:rPr>
          <w:rFonts w:ascii="Tahoma" w:hAnsi="Tahoma"/>
        </w:rPr>
        <w:tab/>
      </w:r>
    </w:p>
    <w:p w14:paraId="310CF0F5" w14:textId="54E8A672" w:rsidR="00AD327C" w:rsidRPr="00305051" w:rsidRDefault="00AD327C" w:rsidP="00AD327C">
      <w:pPr>
        <w:tabs>
          <w:tab w:val="left" w:pos="8547"/>
        </w:tabs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</w:rPr>
      </w:pPr>
    </w:p>
    <w:p w14:paraId="76D01CAF" w14:textId="17AFA0F7" w:rsidR="00AD327C" w:rsidRPr="00305051" w:rsidRDefault="00AD327C" w:rsidP="00AD327C">
      <w:pPr>
        <w:tabs>
          <w:tab w:val="left" w:pos="8547"/>
        </w:tabs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</w:rPr>
      </w:pPr>
    </w:p>
    <w:p w14:paraId="204E9B73" w14:textId="34CF56B2" w:rsidR="00CB7C8C" w:rsidRPr="00305051" w:rsidRDefault="00EF56E6" w:rsidP="00A60165">
      <w:pPr>
        <w:autoSpaceDE w:val="0"/>
        <w:autoSpaceDN w:val="0"/>
        <w:bidi w:val="0"/>
        <w:adjustRightInd w:val="0"/>
        <w:spacing w:after="0" w:line="240" w:lineRule="auto"/>
        <w:jc w:val="left"/>
        <w:rPr>
          <w:rFonts w:ascii="Tahoma" w:hAnsi="Tahoma"/>
        </w:rPr>
      </w:pPr>
      <w:r w:rsidRPr="00305051">
        <w:rPr>
          <w:rFonts w:ascii="Tahoma" w:hAnsi="Tahoma"/>
          <w:noProof/>
          <w:color w:val="000000"/>
          <w:sz w:val="19"/>
          <w:szCs w:val="19"/>
        </w:rPr>
        <w:drawing>
          <wp:anchor distT="0" distB="0" distL="114300" distR="114300" simplePos="0" relativeHeight="251707392" behindDoc="1" locked="0" layoutInCell="1" allowOverlap="1" wp14:anchorId="58DF08C5" wp14:editId="78140755">
            <wp:simplePos x="0" y="0"/>
            <wp:positionH relativeFrom="page">
              <wp:align>center</wp:align>
            </wp:positionH>
            <wp:positionV relativeFrom="paragraph">
              <wp:posOffset>254497</wp:posOffset>
            </wp:positionV>
            <wp:extent cx="4590902" cy="1104900"/>
            <wp:effectExtent l="0" t="0" r="635" b="0"/>
            <wp:wrapNone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0902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D80" w:rsidRPr="00305051">
        <w:rPr>
          <w:rFonts w:ascii="Tahoma" w:hAnsi="Tahoma"/>
        </w:rPr>
        <w:t xml:space="preserve"> </w:t>
      </w:r>
    </w:p>
    <w:sectPr w:rsidR="00CB7C8C" w:rsidRPr="00305051" w:rsidSect="005E1F6E">
      <w:headerReference w:type="default" r:id="rId41"/>
      <w:footerReference w:type="default" r:id="rId42"/>
      <w:pgSz w:w="12240" w:h="15840"/>
      <w:pgMar w:top="1440" w:right="1467" w:bottom="1440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32778" w14:textId="77777777" w:rsidR="009C19AD" w:rsidRDefault="009C19AD" w:rsidP="00B75740">
      <w:pPr>
        <w:spacing w:after="0" w:line="240" w:lineRule="auto"/>
      </w:pPr>
      <w:r>
        <w:separator/>
      </w:r>
    </w:p>
  </w:endnote>
  <w:endnote w:type="continuationSeparator" w:id="0">
    <w:p w14:paraId="7F987B71" w14:textId="77777777" w:rsidR="009C19AD" w:rsidRDefault="009C19AD" w:rsidP="00B75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ttman Adii">
    <w:altName w:val="Segoe UI Semilight"/>
    <w:charset w:val="B1"/>
    <w:family w:val="auto"/>
    <w:pitch w:val="variable"/>
    <w:sig w:usb0="00000801" w:usb1="40000000" w:usb2="00000000" w:usb3="00000000" w:csb0="0000002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FAF3A" w14:textId="77777777" w:rsidR="002852ED" w:rsidRDefault="002852ED" w:rsidP="006D46E5">
    <w:pPr>
      <w:pStyle w:val="Footer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>
      <w:rPr>
        <w:noProof/>
      </w:rPr>
      <w:t>- 6 -</w:t>
    </w:r>
    <w:r>
      <w:rPr>
        <w:noProof/>
      </w:rPr>
      <w:fldChar w:fldCharType="end"/>
    </w:r>
  </w:p>
  <w:p w14:paraId="28D21837" w14:textId="77777777" w:rsidR="002852ED" w:rsidRDefault="002852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B4255" w14:textId="77777777" w:rsidR="009C19AD" w:rsidRDefault="009C19AD" w:rsidP="00B75740">
      <w:pPr>
        <w:spacing w:after="0" w:line="240" w:lineRule="auto"/>
      </w:pPr>
      <w:r>
        <w:separator/>
      </w:r>
    </w:p>
  </w:footnote>
  <w:footnote w:type="continuationSeparator" w:id="0">
    <w:p w14:paraId="79C863A5" w14:textId="77777777" w:rsidR="009C19AD" w:rsidRDefault="009C19AD" w:rsidP="00B757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0" w:type="auto"/>
      <w:tblBorders>
        <w:bottom w:val="single" w:sz="4" w:space="0" w:color="1F497D"/>
      </w:tblBorders>
      <w:tblLayout w:type="fixed"/>
      <w:tblLook w:val="04A0" w:firstRow="1" w:lastRow="0" w:firstColumn="1" w:lastColumn="0" w:noHBand="0" w:noVBand="1"/>
    </w:tblPr>
    <w:tblGrid>
      <w:gridCol w:w="526"/>
      <w:gridCol w:w="3402"/>
      <w:gridCol w:w="5535"/>
    </w:tblGrid>
    <w:tr w:rsidR="002852ED" w:rsidRPr="008A2969" w14:paraId="39FEC4D5" w14:textId="77777777" w:rsidTr="005E1F6E">
      <w:tc>
        <w:tcPr>
          <w:tcW w:w="526" w:type="dxa"/>
          <w:vMerge w:val="restart"/>
          <w:vAlign w:val="center"/>
        </w:tcPr>
        <w:p w14:paraId="32C59301" w14:textId="3B945274" w:rsidR="002852ED" w:rsidRPr="008A2969" w:rsidRDefault="00037066" w:rsidP="002B3D8C">
          <w:pPr>
            <w:pStyle w:val="Header"/>
            <w:jc w:val="center"/>
            <w:rPr>
              <w:rFonts w:asciiTheme="minorBidi" w:hAnsiTheme="minorBidi" w:cstheme="minorBidi"/>
              <w:rtl/>
            </w:rPr>
          </w:pPr>
          <w:r w:rsidRPr="008A2969">
            <w:rPr>
              <w:rFonts w:asciiTheme="minorBidi" w:hAnsiTheme="minorBidi" w:cstheme="minorBidi"/>
              <w:noProof/>
            </w:rPr>
            <w:drawing>
              <wp:inline distT="0" distB="0" distL="0" distR="0" wp14:anchorId="442BFE0A" wp14:editId="66BD8D90">
                <wp:extent cx="196850" cy="270510"/>
                <wp:effectExtent l="0" t="0" r="0" b="0"/>
                <wp:docPr id="1028" name="Pictur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C988A89-3E7B-40F2-A2BF-2AA6FBA870EB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" name="Picture 4">
                          <a:extLst>
                            <a:ext uri="{FF2B5EF4-FFF2-40B4-BE49-F238E27FC236}">
                              <a16:creationId xmlns:a16="http://schemas.microsoft.com/office/drawing/2014/main" id="{7C988A89-3E7B-40F2-A2BF-2AA6FBA870EB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850" cy="2705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</w:tcPr>
        <w:p w14:paraId="60A55764" w14:textId="77777777" w:rsidR="002852ED" w:rsidRPr="008A2969" w:rsidRDefault="002852ED" w:rsidP="00B75740">
          <w:pPr>
            <w:pStyle w:val="Header"/>
            <w:rPr>
              <w:rFonts w:asciiTheme="minorBidi" w:hAnsiTheme="minorBidi" w:cstheme="minorBidi"/>
              <w:b/>
              <w:bCs/>
              <w:w w:val="110"/>
              <w:rtl/>
            </w:rPr>
          </w:pPr>
          <w:r w:rsidRPr="008A2969">
            <w:rPr>
              <w:rFonts w:asciiTheme="minorBidi" w:hAnsiTheme="minorBidi" w:cstheme="minorBidi"/>
              <w:b/>
              <w:bCs/>
              <w:w w:val="110"/>
              <w:rtl/>
            </w:rPr>
            <w:t>אוניברסיטת בן גוריון בנגב</w:t>
          </w:r>
        </w:p>
      </w:tc>
      <w:tc>
        <w:tcPr>
          <w:tcW w:w="5535" w:type="dxa"/>
          <w:vMerge w:val="restart"/>
        </w:tcPr>
        <w:p w14:paraId="421682DA" w14:textId="77777777" w:rsidR="002852ED" w:rsidRPr="008A2969" w:rsidRDefault="002852ED" w:rsidP="002B3D8C">
          <w:pPr>
            <w:pStyle w:val="Header"/>
            <w:jc w:val="right"/>
            <w:rPr>
              <w:rFonts w:asciiTheme="minorBidi" w:hAnsiTheme="minorBidi" w:cstheme="minorBidi"/>
              <w:b/>
              <w:bCs/>
              <w:rtl/>
            </w:rPr>
          </w:pPr>
          <w:r w:rsidRPr="008A2969">
            <w:rPr>
              <w:rFonts w:asciiTheme="minorBidi" w:hAnsiTheme="minorBidi" w:cstheme="minorBidi"/>
              <w:b/>
              <w:bCs/>
              <w:rtl/>
            </w:rPr>
            <w:t>פרויקט בסיסי נתונים</w:t>
          </w:r>
        </w:p>
        <w:p w14:paraId="74A6B1C5" w14:textId="77777777" w:rsidR="002852ED" w:rsidRPr="008A2969" w:rsidRDefault="002852ED" w:rsidP="00672E8D">
          <w:pPr>
            <w:pStyle w:val="Header"/>
            <w:jc w:val="right"/>
            <w:rPr>
              <w:rFonts w:asciiTheme="minorBidi" w:hAnsiTheme="minorBidi" w:cstheme="minorBidi"/>
              <w:rtl/>
            </w:rPr>
          </w:pPr>
          <w:r w:rsidRPr="008A2969">
            <w:rPr>
              <w:rFonts w:asciiTheme="minorBidi" w:hAnsiTheme="minorBidi" w:cstheme="minorBidi"/>
              <w:rtl/>
            </w:rPr>
            <w:t>חלק ג'</w:t>
          </w:r>
        </w:p>
      </w:tc>
    </w:tr>
    <w:tr w:rsidR="002852ED" w:rsidRPr="008A2969" w14:paraId="65BB7A2C" w14:textId="77777777" w:rsidTr="005E1F6E">
      <w:tc>
        <w:tcPr>
          <w:tcW w:w="526" w:type="dxa"/>
          <w:vMerge/>
        </w:tcPr>
        <w:p w14:paraId="7DD1F95D" w14:textId="77777777" w:rsidR="002852ED" w:rsidRPr="008A2969" w:rsidRDefault="002852ED" w:rsidP="00B75740">
          <w:pPr>
            <w:pStyle w:val="Header"/>
            <w:rPr>
              <w:rFonts w:asciiTheme="minorBidi" w:hAnsiTheme="minorBidi" w:cstheme="minorBidi"/>
              <w:rtl/>
            </w:rPr>
          </w:pPr>
        </w:p>
      </w:tc>
      <w:tc>
        <w:tcPr>
          <w:tcW w:w="3402" w:type="dxa"/>
        </w:tcPr>
        <w:p w14:paraId="7B586AC1" w14:textId="77777777" w:rsidR="002852ED" w:rsidRPr="008A2969" w:rsidRDefault="002852ED" w:rsidP="00B75740">
          <w:pPr>
            <w:pStyle w:val="Header"/>
            <w:rPr>
              <w:rFonts w:asciiTheme="minorBidi" w:hAnsiTheme="minorBidi" w:cstheme="minorBidi"/>
              <w:rtl/>
            </w:rPr>
          </w:pPr>
          <w:r w:rsidRPr="008A2969">
            <w:rPr>
              <w:rFonts w:asciiTheme="minorBidi" w:hAnsiTheme="minorBidi" w:cstheme="minorBidi"/>
              <w:rtl/>
            </w:rPr>
            <w:t>המחלקה להנדסת תעשיה וניהול</w:t>
          </w:r>
        </w:p>
      </w:tc>
      <w:tc>
        <w:tcPr>
          <w:tcW w:w="5535" w:type="dxa"/>
          <w:vMerge/>
        </w:tcPr>
        <w:p w14:paraId="0A0465A1" w14:textId="77777777" w:rsidR="002852ED" w:rsidRPr="008A2969" w:rsidRDefault="002852ED" w:rsidP="002B3D8C">
          <w:pPr>
            <w:pStyle w:val="Header"/>
            <w:jc w:val="right"/>
            <w:rPr>
              <w:rFonts w:asciiTheme="minorBidi" w:hAnsiTheme="minorBidi" w:cstheme="minorBidi"/>
              <w:rtl/>
            </w:rPr>
          </w:pPr>
        </w:p>
      </w:tc>
    </w:tr>
  </w:tbl>
  <w:p w14:paraId="644ADC06" w14:textId="77777777" w:rsidR="002852ED" w:rsidRDefault="002852ED" w:rsidP="00B757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16pt;height:22.5pt" o:bullet="t">
        <v:imagedata r:id="rId1" o:title="BGU-Logo-Orange-s"/>
      </v:shape>
    </w:pict>
  </w:numPicBullet>
  <w:numPicBullet w:numPicBulletId="1">
    <w:pict>
      <v:shape id="_x0000_i1145" type="#_x0000_t75" style="width:16pt;height:22.5pt" o:bullet="t">
        <v:imagedata r:id="rId2" o:title="BGU-Logo-Orange-t"/>
      </v:shape>
    </w:pict>
  </w:numPicBullet>
  <w:abstractNum w:abstractNumId="0" w15:restartNumberingAfterBreak="0">
    <w:nsid w:val="01FC61F8"/>
    <w:multiLevelType w:val="hybridMultilevel"/>
    <w:tmpl w:val="62EE99C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342E39"/>
    <w:multiLevelType w:val="hybridMultilevel"/>
    <w:tmpl w:val="07AEECE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F112C4"/>
    <w:multiLevelType w:val="hybridMultilevel"/>
    <w:tmpl w:val="BFDA88C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BC647D"/>
    <w:multiLevelType w:val="hybridMultilevel"/>
    <w:tmpl w:val="C662102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FD0752"/>
    <w:multiLevelType w:val="multilevel"/>
    <w:tmpl w:val="0409001D"/>
    <w:styleLink w:val="BGUList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Tahoma" w:hAnsi="Tahoma" w:cs="Times New Roman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ind w:left="720" w:hanging="360"/>
      </w:pPr>
      <w:rPr>
        <w:rFonts w:ascii="Tahoma" w:hAnsi="Tahoma" w:cs="Times New Roman" w:hint="default"/>
        <w:color w:val="auto"/>
      </w:rPr>
    </w:lvl>
    <w:lvl w:ilvl="2">
      <w:start w:val="1"/>
      <w:numFmt w:val="bullet"/>
      <w:lvlText w:val=""/>
      <w:lvlJc w:val="left"/>
      <w:pPr>
        <w:ind w:left="1080" w:hanging="360"/>
      </w:pPr>
      <w:rPr>
        <w:rFonts w:ascii="Symbol" w:hAnsi="Symbol" w:cs="Times New Roman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Times New Roman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6086E90"/>
    <w:multiLevelType w:val="hybridMultilevel"/>
    <w:tmpl w:val="9752C7F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F07843"/>
    <w:multiLevelType w:val="hybridMultilevel"/>
    <w:tmpl w:val="EC46D2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9693E"/>
    <w:multiLevelType w:val="hybridMultilevel"/>
    <w:tmpl w:val="6DAE1B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224C62"/>
    <w:multiLevelType w:val="hybridMultilevel"/>
    <w:tmpl w:val="3BF20D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9793A7C"/>
    <w:multiLevelType w:val="hybridMultilevel"/>
    <w:tmpl w:val="A80C680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DC4A75"/>
    <w:multiLevelType w:val="hybridMultilevel"/>
    <w:tmpl w:val="6C0A531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BE2488F"/>
    <w:multiLevelType w:val="hybridMultilevel"/>
    <w:tmpl w:val="680C26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DD0382C"/>
    <w:multiLevelType w:val="hybridMultilevel"/>
    <w:tmpl w:val="5720F82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5D4DC1"/>
    <w:multiLevelType w:val="hybridMultilevel"/>
    <w:tmpl w:val="6DEEB4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C5657"/>
    <w:multiLevelType w:val="hybridMultilevel"/>
    <w:tmpl w:val="3B3E07B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4B635B6"/>
    <w:multiLevelType w:val="hybridMultilevel"/>
    <w:tmpl w:val="A8E4D8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6A3240F"/>
    <w:multiLevelType w:val="hybridMultilevel"/>
    <w:tmpl w:val="3292952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7681CDB"/>
    <w:multiLevelType w:val="hybridMultilevel"/>
    <w:tmpl w:val="7D7A39B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A112AA4"/>
    <w:multiLevelType w:val="hybridMultilevel"/>
    <w:tmpl w:val="1E2A8A2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DCF504D"/>
    <w:multiLevelType w:val="hybridMultilevel"/>
    <w:tmpl w:val="E1D8B87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0" w15:restartNumberingAfterBreak="0">
    <w:nsid w:val="593A4107"/>
    <w:multiLevelType w:val="hybridMultilevel"/>
    <w:tmpl w:val="CF161D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A66FC2"/>
    <w:multiLevelType w:val="hybridMultilevel"/>
    <w:tmpl w:val="8612E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D2733D"/>
    <w:multiLevelType w:val="hybridMultilevel"/>
    <w:tmpl w:val="7C3ECC2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741CC2"/>
    <w:multiLevelType w:val="hybridMultilevel"/>
    <w:tmpl w:val="0610F19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22036CF"/>
    <w:multiLevelType w:val="hybridMultilevel"/>
    <w:tmpl w:val="DEC482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3934DB7"/>
    <w:multiLevelType w:val="hybridMultilevel"/>
    <w:tmpl w:val="54188E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8A47C4"/>
    <w:multiLevelType w:val="hybridMultilevel"/>
    <w:tmpl w:val="BC78FAA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AD240C6"/>
    <w:multiLevelType w:val="hybridMultilevel"/>
    <w:tmpl w:val="6CEAAA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E5C1052"/>
    <w:multiLevelType w:val="hybridMultilevel"/>
    <w:tmpl w:val="AC86349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DF0F99"/>
    <w:multiLevelType w:val="hybridMultilevel"/>
    <w:tmpl w:val="04F81D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813DA1"/>
    <w:multiLevelType w:val="hybridMultilevel"/>
    <w:tmpl w:val="3B64C6F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054"/>
        </w:tabs>
        <w:ind w:left="305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E78132C"/>
    <w:multiLevelType w:val="hybridMultilevel"/>
    <w:tmpl w:val="42A06C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FA761E"/>
    <w:multiLevelType w:val="hybridMultilevel"/>
    <w:tmpl w:val="4F62C222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29221980">
    <w:abstractNumId w:val="4"/>
  </w:num>
  <w:num w:numId="2" w16cid:durableId="85008111">
    <w:abstractNumId w:val="11"/>
  </w:num>
  <w:num w:numId="3" w16cid:durableId="611597087">
    <w:abstractNumId w:val="15"/>
  </w:num>
  <w:num w:numId="4" w16cid:durableId="1404135731">
    <w:abstractNumId w:val="19"/>
  </w:num>
  <w:num w:numId="5" w16cid:durableId="1423647137">
    <w:abstractNumId w:val="29"/>
  </w:num>
  <w:num w:numId="6" w16cid:durableId="1911580397">
    <w:abstractNumId w:val="31"/>
  </w:num>
  <w:num w:numId="7" w16cid:durableId="654383099">
    <w:abstractNumId w:val="20"/>
  </w:num>
  <w:num w:numId="8" w16cid:durableId="1632594265">
    <w:abstractNumId w:val="30"/>
  </w:num>
  <w:num w:numId="9" w16cid:durableId="390930453">
    <w:abstractNumId w:val="13"/>
  </w:num>
  <w:num w:numId="10" w16cid:durableId="1022052554">
    <w:abstractNumId w:val="7"/>
  </w:num>
  <w:num w:numId="11" w16cid:durableId="622153188">
    <w:abstractNumId w:val="16"/>
  </w:num>
  <w:num w:numId="12" w16cid:durableId="2106612956">
    <w:abstractNumId w:val="26"/>
  </w:num>
  <w:num w:numId="13" w16cid:durableId="48191149">
    <w:abstractNumId w:val="12"/>
  </w:num>
  <w:num w:numId="14" w16cid:durableId="1003969238">
    <w:abstractNumId w:val="9"/>
  </w:num>
  <w:num w:numId="15" w16cid:durableId="542014331">
    <w:abstractNumId w:val="3"/>
  </w:num>
  <w:num w:numId="16" w16cid:durableId="2123575007">
    <w:abstractNumId w:val="17"/>
  </w:num>
  <w:num w:numId="17" w16cid:durableId="798452706">
    <w:abstractNumId w:val="6"/>
  </w:num>
  <w:num w:numId="18" w16cid:durableId="1672179407">
    <w:abstractNumId w:val="32"/>
  </w:num>
  <w:num w:numId="19" w16cid:durableId="1497305852">
    <w:abstractNumId w:val="10"/>
  </w:num>
  <w:num w:numId="20" w16cid:durableId="770012187">
    <w:abstractNumId w:val="14"/>
  </w:num>
  <w:num w:numId="21" w16cid:durableId="350835885">
    <w:abstractNumId w:val="18"/>
  </w:num>
  <w:num w:numId="22" w16cid:durableId="1446581946">
    <w:abstractNumId w:val="28"/>
  </w:num>
  <w:num w:numId="23" w16cid:durableId="1558978288">
    <w:abstractNumId w:val="1"/>
  </w:num>
  <w:num w:numId="24" w16cid:durableId="1000888732">
    <w:abstractNumId w:val="2"/>
  </w:num>
  <w:num w:numId="25" w16cid:durableId="674261105">
    <w:abstractNumId w:val="24"/>
  </w:num>
  <w:num w:numId="26" w16cid:durableId="218637840">
    <w:abstractNumId w:val="25"/>
  </w:num>
  <w:num w:numId="27" w16cid:durableId="2122917964">
    <w:abstractNumId w:val="22"/>
  </w:num>
  <w:num w:numId="28" w16cid:durableId="95563081">
    <w:abstractNumId w:val="0"/>
  </w:num>
  <w:num w:numId="29" w16cid:durableId="1483541823">
    <w:abstractNumId w:val="5"/>
  </w:num>
  <w:num w:numId="30" w16cid:durableId="328950879">
    <w:abstractNumId w:val="23"/>
  </w:num>
  <w:num w:numId="31" w16cid:durableId="1236891248">
    <w:abstractNumId w:val="8"/>
  </w:num>
  <w:num w:numId="32" w16cid:durableId="171802508">
    <w:abstractNumId w:val="27"/>
  </w:num>
  <w:num w:numId="33" w16cid:durableId="2132938194">
    <w:abstractNumId w:val="2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8E"/>
    <w:rsid w:val="000106A1"/>
    <w:rsid w:val="00011FEF"/>
    <w:rsid w:val="00012BDB"/>
    <w:rsid w:val="000130FA"/>
    <w:rsid w:val="00022E7C"/>
    <w:rsid w:val="00032CEE"/>
    <w:rsid w:val="00033D17"/>
    <w:rsid w:val="000349C2"/>
    <w:rsid w:val="00037066"/>
    <w:rsid w:val="00037BD1"/>
    <w:rsid w:val="0004293C"/>
    <w:rsid w:val="0004344C"/>
    <w:rsid w:val="00044855"/>
    <w:rsid w:val="00045626"/>
    <w:rsid w:val="00051B4A"/>
    <w:rsid w:val="000554EF"/>
    <w:rsid w:val="0005733C"/>
    <w:rsid w:val="00063E16"/>
    <w:rsid w:val="000640CF"/>
    <w:rsid w:val="00065B32"/>
    <w:rsid w:val="00067CC7"/>
    <w:rsid w:val="00070F98"/>
    <w:rsid w:val="00071EAC"/>
    <w:rsid w:val="00080EAE"/>
    <w:rsid w:val="00081727"/>
    <w:rsid w:val="00087EC5"/>
    <w:rsid w:val="000937A6"/>
    <w:rsid w:val="0009459A"/>
    <w:rsid w:val="000953EB"/>
    <w:rsid w:val="00096354"/>
    <w:rsid w:val="000A40D8"/>
    <w:rsid w:val="000A4C07"/>
    <w:rsid w:val="000A66F0"/>
    <w:rsid w:val="000A680A"/>
    <w:rsid w:val="000A6CC4"/>
    <w:rsid w:val="000B33DD"/>
    <w:rsid w:val="000B71F0"/>
    <w:rsid w:val="000C361D"/>
    <w:rsid w:val="000C710C"/>
    <w:rsid w:val="000C77E9"/>
    <w:rsid w:val="000D16DB"/>
    <w:rsid w:val="000D261A"/>
    <w:rsid w:val="000D33F0"/>
    <w:rsid w:val="000D3911"/>
    <w:rsid w:val="000D4808"/>
    <w:rsid w:val="000E3E9B"/>
    <w:rsid w:val="000E6409"/>
    <w:rsid w:val="000F0147"/>
    <w:rsid w:val="000F74EE"/>
    <w:rsid w:val="00100438"/>
    <w:rsid w:val="00104DFC"/>
    <w:rsid w:val="00105FEA"/>
    <w:rsid w:val="00106198"/>
    <w:rsid w:val="00106F57"/>
    <w:rsid w:val="00107D60"/>
    <w:rsid w:val="00107D8D"/>
    <w:rsid w:val="00110A67"/>
    <w:rsid w:val="00110D19"/>
    <w:rsid w:val="00111E9C"/>
    <w:rsid w:val="0011542E"/>
    <w:rsid w:val="00117467"/>
    <w:rsid w:val="00121A46"/>
    <w:rsid w:val="00123F4B"/>
    <w:rsid w:val="00126B6F"/>
    <w:rsid w:val="0013147A"/>
    <w:rsid w:val="00132C4A"/>
    <w:rsid w:val="00147EE4"/>
    <w:rsid w:val="0015000E"/>
    <w:rsid w:val="00151A8E"/>
    <w:rsid w:val="0015244E"/>
    <w:rsid w:val="001537FA"/>
    <w:rsid w:val="00162A0B"/>
    <w:rsid w:val="001631AA"/>
    <w:rsid w:val="00163DF6"/>
    <w:rsid w:val="0017039F"/>
    <w:rsid w:val="001723DE"/>
    <w:rsid w:val="00176DA9"/>
    <w:rsid w:val="0019619D"/>
    <w:rsid w:val="001A0298"/>
    <w:rsid w:val="001B0777"/>
    <w:rsid w:val="001B47B7"/>
    <w:rsid w:val="001B6CA4"/>
    <w:rsid w:val="001C3620"/>
    <w:rsid w:val="001C6B1C"/>
    <w:rsid w:val="001C795A"/>
    <w:rsid w:val="001D14DD"/>
    <w:rsid w:val="001D2B17"/>
    <w:rsid w:val="001D3257"/>
    <w:rsid w:val="001D3672"/>
    <w:rsid w:val="001D5929"/>
    <w:rsid w:val="001E0E32"/>
    <w:rsid w:val="001F2093"/>
    <w:rsid w:val="001F4422"/>
    <w:rsid w:val="00200EE9"/>
    <w:rsid w:val="002040E8"/>
    <w:rsid w:val="0020523D"/>
    <w:rsid w:val="00205C2A"/>
    <w:rsid w:val="00206695"/>
    <w:rsid w:val="00207116"/>
    <w:rsid w:val="00214805"/>
    <w:rsid w:val="00216272"/>
    <w:rsid w:val="00220766"/>
    <w:rsid w:val="0022081B"/>
    <w:rsid w:val="00223ACE"/>
    <w:rsid w:val="00230728"/>
    <w:rsid w:val="00231331"/>
    <w:rsid w:val="00231B35"/>
    <w:rsid w:val="00231ECB"/>
    <w:rsid w:val="002326F3"/>
    <w:rsid w:val="00232717"/>
    <w:rsid w:val="0023505F"/>
    <w:rsid w:val="00237C7B"/>
    <w:rsid w:val="00242617"/>
    <w:rsid w:val="00242E73"/>
    <w:rsid w:val="002433C8"/>
    <w:rsid w:val="00247101"/>
    <w:rsid w:val="002552A2"/>
    <w:rsid w:val="00261279"/>
    <w:rsid w:val="002636D5"/>
    <w:rsid w:val="002705BF"/>
    <w:rsid w:val="00275AB0"/>
    <w:rsid w:val="0028106A"/>
    <w:rsid w:val="002852ED"/>
    <w:rsid w:val="002864F8"/>
    <w:rsid w:val="0028680E"/>
    <w:rsid w:val="002877CC"/>
    <w:rsid w:val="002939C4"/>
    <w:rsid w:val="002957CC"/>
    <w:rsid w:val="002979FF"/>
    <w:rsid w:val="002A0B16"/>
    <w:rsid w:val="002A23AB"/>
    <w:rsid w:val="002A4B61"/>
    <w:rsid w:val="002A58CF"/>
    <w:rsid w:val="002B1547"/>
    <w:rsid w:val="002B3D8C"/>
    <w:rsid w:val="002B53E2"/>
    <w:rsid w:val="002B569E"/>
    <w:rsid w:val="002B6D01"/>
    <w:rsid w:val="002B70CD"/>
    <w:rsid w:val="002B7DAF"/>
    <w:rsid w:val="002C6AF3"/>
    <w:rsid w:val="002D2531"/>
    <w:rsid w:val="002D4E71"/>
    <w:rsid w:val="002D745E"/>
    <w:rsid w:val="002D77B5"/>
    <w:rsid w:val="002E5F74"/>
    <w:rsid w:val="003040AC"/>
    <w:rsid w:val="00304F9B"/>
    <w:rsid w:val="00305051"/>
    <w:rsid w:val="00305673"/>
    <w:rsid w:val="003071E8"/>
    <w:rsid w:val="00312E0B"/>
    <w:rsid w:val="00320C5E"/>
    <w:rsid w:val="0032114F"/>
    <w:rsid w:val="0032289E"/>
    <w:rsid w:val="00323038"/>
    <w:rsid w:val="003266A8"/>
    <w:rsid w:val="00327D23"/>
    <w:rsid w:val="00334C6B"/>
    <w:rsid w:val="003413E4"/>
    <w:rsid w:val="0034338B"/>
    <w:rsid w:val="0034587B"/>
    <w:rsid w:val="003465C6"/>
    <w:rsid w:val="003504AA"/>
    <w:rsid w:val="00350B81"/>
    <w:rsid w:val="00367D43"/>
    <w:rsid w:val="00370D8A"/>
    <w:rsid w:val="00371688"/>
    <w:rsid w:val="00373B77"/>
    <w:rsid w:val="00375A84"/>
    <w:rsid w:val="003813F2"/>
    <w:rsid w:val="00385A84"/>
    <w:rsid w:val="00385AF5"/>
    <w:rsid w:val="0039448E"/>
    <w:rsid w:val="003A46A5"/>
    <w:rsid w:val="003A5979"/>
    <w:rsid w:val="003A623D"/>
    <w:rsid w:val="003A65B7"/>
    <w:rsid w:val="003A67E0"/>
    <w:rsid w:val="003C6339"/>
    <w:rsid w:val="003D0A71"/>
    <w:rsid w:val="003D6C16"/>
    <w:rsid w:val="003E3013"/>
    <w:rsid w:val="003E5722"/>
    <w:rsid w:val="003E574F"/>
    <w:rsid w:val="003E76EA"/>
    <w:rsid w:val="003F4A6D"/>
    <w:rsid w:val="00402F3A"/>
    <w:rsid w:val="00405F68"/>
    <w:rsid w:val="00406EE8"/>
    <w:rsid w:val="00412BBF"/>
    <w:rsid w:val="00415848"/>
    <w:rsid w:val="00416477"/>
    <w:rsid w:val="0041736C"/>
    <w:rsid w:val="00424A96"/>
    <w:rsid w:val="004250DB"/>
    <w:rsid w:val="00433228"/>
    <w:rsid w:val="004369FB"/>
    <w:rsid w:val="00440C4B"/>
    <w:rsid w:val="0044372C"/>
    <w:rsid w:val="00450508"/>
    <w:rsid w:val="00454820"/>
    <w:rsid w:val="004570C6"/>
    <w:rsid w:val="00462845"/>
    <w:rsid w:val="0046346E"/>
    <w:rsid w:val="00463564"/>
    <w:rsid w:val="00463A22"/>
    <w:rsid w:val="004738CD"/>
    <w:rsid w:val="00476028"/>
    <w:rsid w:val="00477EB6"/>
    <w:rsid w:val="00482CD2"/>
    <w:rsid w:val="00492187"/>
    <w:rsid w:val="004A2136"/>
    <w:rsid w:val="004A3DCC"/>
    <w:rsid w:val="004B4348"/>
    <w:rsid w:val="004B791B"/>
    <w:rsid w:val="004C4AAB"/>
    <w:rsid w:val="004C7A42"/>
    <w:rsid w:val="004D063C"/>
    <w:rsid w:val="004D082C"/>
    <w:rsid w:val="004D1095"/>
    <w:rsid w:val="004E2502"/>
    <w:rsid w:val="004E4611"/>
    <w:rsid w:val="004E6031"/>
    <w:rsid w:val="004E72B1"/>
    <w:rsid w:val="004E7AB7"/>
    <w:rsid w:val="004F38B4"/>
    <w:rsid w:val="004F6257"/>
    <w:rsid w:val="00502B8A"/>
    <w:rsid w:val="0050426E"/>
    <w:rsid w:val="00504FA1"/>
    <w:rsid w:val="00505775"/>
    <w:rsid w:val="00506561"/>
    <w:rsid w:val="00511525"/>
    <w:rsid w:val="00512B35"/>
    <w:rsid w:val="00514C46"/>
    <w:rsid w:val="00517093"/>
    <w:rsid w:val="00517D82"/>
    <w:rsid w:val="00520A69"/>
    <w:rsid w:val="00522EBB"/>
    <w:rsid w:val="0053528A"/>
    <w:rsid w:val="00541487"/>
    <w:rsid w:val="005420CA"/>
    <w:rsid w:val="00544503"/>
    <w:rsid w:val="005501B3"/>
    <w:rsid w:val="005515F4"/>
    <w:rsid w:val="00556F1C"/>
    <w:rsid w:val="005607D8"/>
    <w:rsid w:val="00561932"/>
    <w:rsid w:val="00563C57"/>
    <w:rsid w:val="00564E90"/>
    <w:rsid w:val="005655DA"/>
    <w:rsid w:val="00573898"/>
    <w:rsid w:val="00574D39"/>
    <w:rsid w:val="005775D4"/>
    <w:rsid w:val="00581637"/>
    <w:rsid w:val="0058259D"/>
    <w:rsid w:val="0058357F"/>
    <w:rsid w:val="005849D6"/>
    <w:rsid w:val="005865A5"/>
    <w:rsid w:val="005868BB"/>
    <w:rsid w:val="005902DB"/>
    <w:rsid w:val="005926ED"/>
    <w:rsid w:val="00596DE5"/>
    <w:rsid w:val="00597264"/>
    <w:rsid w:val="00597BB1"/>
    <w:rsid w:val="005A5F28"/>
    <w:rsid w:val="005A7F20"/>
    <w:rsid w:val="005B0473"/>
    <w:rsid w:val="005B0A64"/>
    <w:rsid w:val="005B2300"/>
    <w:rsid w:val="005B2D1D"/>
    <w:rsid w:val="005B62BB"/>
    <w:rsid w:val="005C5236"/>
    <w:rsid w:val="005C6159"/>
    <w:rsid w:val="005D0AF0"/>
    <w:rsid w:val="005D4F7D"/>
    <w:rsid w:val="005D6B6A"/>
    <w:rsid w:val="005D7668"/>
    <w:rsid w:val="005E143E"/>
    <w:rsid w:val="005E1C0E"/>
    <w:rsid w:val="005E1F6E"/>
    <w:rsid w:val="005E5845"/>
    <w:rsid w:val="00600A57"/>
    <w:rsid w:val="00604732"/>
    <w:rsid w:val="00604BBA"/>
    <w:rsid w:val="00606DDD"/>
    <w:rsid w:val="00612C62"/>
    <w:rsid w:val="00616FA1"/>
    <w:rsid w:val="006255A3"/>
    <w:rsid w:val="00625B7F"/>
    <w:rsid w:val="00625EB1"/>
    <w:rsid w:val="00634F7E"/>
    <w:rsid w:val="00643585"/>
    <w:rsid w:val="0064586C"/>
    <w:rsid w:val="00647900"/>
    <w:rsid w:val="006508D9"/>
    <w:rsid w:val="00654B37"/>
    <w:rsid w:val="0065538E"/>
    <w:rsid w:val="0066009F"/>
    <w:rsid w:val="00663156"/>
    <w:rsid w:val="006642F1"/>
    <w:rsid w:val="006675B2"/>
    <w:rsid w:val="00671303"/>
    <w:rsid w:val="00671334"/>
    <w:rsid w:val="006713CF"/>
    <w:rsid w:val="00671BD6"/>
    <w:rsid w:val="0067254E"/>
    <w:rsid w:val="0067255B"/>
    <w:rsid w:val="00672E8D"/>
    <w:rsid w:val="00685E18"/>
    <w:rsid w:val="00693F1C"/>
    <w:rsid w:val="00695425"/>
    <w:rsid w:val="00697E86"/>
    <w:rsid w:val="006A4705"/>
    <w:rsid w:val="006A48B3"/>
    <w:rsid w:val="006A50A2"/>
    <w:rsid w:val="006B28B4"/>
    <w:rsid w:val="006B4C8A"/>
    <w:rsid w:val="006B4D49"/>
    <w:rsid w:val="006B7CCD"/>
    <w:rsid w:val="006C1D24"/>
    <w:rsid w:val="006C34E1"/>
    <w:rsid w:val="006C430A"/>
    <w:rsid w:val="006D3E34"/>
    <w:rsid w:val="006D46E5"/>
    <w:rsid w:val="006D6381"/>
    <w:rsid w:val="006E1BCB"/>
    <w:rsid w:val="006E2438"/>
    <w:rsid w:val="006E408D"/>
    <w:rsid w:val="006E7899"/>
    <w:rsid w:val="006F222F"/>
    <w:rsid w:val="006F42F0"/>
    <w:rsid w:val="006F56B7"/>
    <w:rsid w:val="00703E69"/>
    <w:rsid w:val="00713C4D"/>
    <w:rsid w:val="00714A9D"/>
    <w:rsid w:val="007211C7"/>
    <w:rsid w:val="00725484"/>
    <w:rsid w:val="007309AA"/>
    <w:rsid w:val="00730DBC"/>
    <w:rsid w:val="00733B27"/>
    <w:rsid w:val="00736603"/>
    <w:rsid w:val="00743320"/>
    <w:rsid w:val="00745694"/>
    <w:rsid w:val="00746C19"/>
    <w:rsid w:val="00746EE8"/>
    <w:rsid w:val="00755C9E"/>
    <w:rsid w:val="007638AF"/>
    <w:rsid w:val="00763B4A"/>
    <w:rsid w:val="00764E9A"/>
    <w:rsid w:val="00767956"/>
    <w:rsid w:val="00767DD3"/>
    <w:rsid w:val="00771831"/>
    <w:rsid w:val="007765E8"/>
    <w:rsid w:val="00784505"/>
    <w:rsid w:val="0078588B"/>
    <w:rsid w:val="00785B01"/>
    <w:rsid w:val="00785F9C"/>
    <w:rsid w:val="00795240"/>
    <w:rsid w:val="0079575C"/>
    <w:rsid w:val="00796BED"/>
    <w:rsid w:val="00796F4D"/>
    <w:rsid w:val="007A417A"/>
    <w:rsid w:val="007A5171"/>
    <w:rsid w:val="007B332E"/>
    <w:rsid w:val="007B579E"/>
    <w:rsid w:val="007B6815"/>
    <w:rsid w:val="007B6A23"/>
    <w:rsid w:val="007B78AA"/>
    <w:rsid w:val="007C1378"/>
    <w:rsid w:val="007C323D"/>
    <w:rsid w:val="007C54CA"/>
    <w:rsid w:val="007C5CB1"/>
    <w:rsid w:val="007D4611"/>
    <w:rsid w:val="007F6D5E"/>
    <w:rsid w:val="00820477"/>
    <w:rsid w:val="00821D80"/>
    <w:rsid w:val="00823851"/>
    <w:rsid w:val="0082495F"/>
    <w:rsid w:val="008254EB"/>
    <w:rsid w:val="00831B65"/>
    <w:rsid w:val="0083329F"/>
    <w:rsid w:val="008348EA"/>
    <w:rsid w:val="00835DA3"/>
    <w:rsid w:val="0084187D"/>
    <w:rsid w:val="00842F2B"/>
    <w:rsid w:val="00847FBE"/>
    <w:rsid w:val="00850612"/>
    <w:rsid w:val="00852B8F"/>
    <w:rsid w:val="00853DFF"/>
    <w:rsid w:val="00863EF3"/>
    <w:rsid w:val="00864895"/>
    <w:rsid w:val="00866FD0"/>
    <w:rsid w:val="00870DC5"/>
    <w:rsid w:val="00874981"/>
    <w:rsid w:val="008811A8"/>
    <w:rsid w:val="0088348E"/>
    <w:rsid w:val="0089716C"/>
    <w:rsid w:val="008A2818"/>
    <w:rsid w:val="008A2969"/>
    <w:rsid w:val="008A50DC"/>
    <w:rsid w:val="008A5CAB"/>
    <w:rsid w:val="008A72A3"/>
    <w:rsid w:val="008B23CF"/>
    <w:rsid w:val="008B3585"/>
    <w:rsid w:val="008B6765"/>
    <w:rsid w:val="008B7D1E"/>
    <w:rsid w:val="008C1191"/>
    <w:rsid w:val="008C639A"/>
    <w:rsid w:val="008C76D5"/>
    <w:rsid w:val="008C77E9"/>
    <w:rsid w:val="008D7470"/>
    <w:rsid w:val="008E0DEE"/>
    <w:rsid w:val="008E157E"/>
    <w:rsid w:val="008E4030"/>
    <w:rsid w:val="008E48A4"/>
    <w:rsid w:val="008F059F"/>
    <w:rsid w:val="008F2632"/>
    <w:rsid w:val="008F287E"/>
    <w:rsid w:val="008F541B"/>
    <w:rsid w:val="00901239"/>
    <w:rsid w:val="00902F6F"/>
    <w:rsid w:val="0090327A"/>
    <w:rsid w:val="00903919"/>
    <w:rsid w:val="00904D09"/>
    <w:rsid w:val="009103D4"/>
    <w:rsid w:val="00917D5D"/>
    <w:rsid w:val="009215DA"/>
    <w:rsid w:val="00925BE9"/>
    <w:rsid w:val="00932102"/>
    <w:rsid w:val="009511AA"/>
    <w:rsid w:val="00951B8F"/>
    <w:rsid w:val="0095215E"/>
    <w:rsid w:val="009532BD"/>
    <w:rsid w:val="00953778"/>
    <w:rsid w:val="00966D79"/>
    <w:rsid w:val="00967514"/>
    <w:rsid w:val="00972E84"/>
    <w:rsid w:val="00975830"/>
    <w:rsid w:val="00976EBF"/>
    <w:rsid w:val="00977093"/>
    <w:rsid w:val="0097742B"/>
    <w:rsid w:val="00981875"/>
    <w:rsid w:val="0098254A"/>
    <w:rsid w:val="009929D3"/>
    <w:rsid w:val="0099353B"/>
    <w:rsid w:val="00993632"/>
    <w:rsid w:val="009A0F40"/>
    <w:rsid w:val="009A3ADC"/>
    <w:rsid w:val="009A480D"/>
    <w:rsid w:val="009B026D"/>
    <w:rsid w:val="009B1007"/>
    <w:rsid w:val="009B1E87"/>
    <w:rsid w:val="009B56C7"/>
    <w:rsid w:val="009B6C95"/>
    <w:rsid w:val="009C19AD"/>
    <w:rsid w:val="009C6D13"/>
    <w:rsid w:val="009D0F9B"/>
    <w:rsid w:val="009D1048"/>
    <w:rsid w:val="009D6877"/>
    <w:rsid w:val="009E4947"/>
    <w:rsid w:val="009E6219"/>
    <w:rsid w:val="009F30E0"/>
    <w:rsid w:val="009F686C"/>
    <w:rsid w:val="00A005EC"/>
    <w:rsid w:val="00A00983"/>
    <w:rsid w:val="00A02DDE"/>
    <w:rsid w:val="00A100E5"/>
    <w:rsid w:val="00A1183D"/>
    <w:rsid w:val="00A134F2"/>
    <w:rsid w:val="00A17C09"/>
    <w:rsid w:val="00A17F90"/>
    <w:rsid w:val="00A2109D"/>
    <w:rsid w:val="00A277E6"/>
    <w:rsid w:val="00A30237"/>
    <w:rsid w:val="00A366D9"/>
    <w:rsid w:val="00A43F94"/>
    <w:rsid w:val="00A51113"/>
    <w:rsid w:val="00A52E84"/>
    <w:rsid w:val="00A53619"/>
    <w:rsid w:val="00A54730"/>
    <w:rsid w:val="00A60165"/>
    <w:rsid w:val="00A62892"/>
    <w:rsid w:val="00A67070"/>
    <w:rsid w:val="00A6787E"/>
    <w:rsid w:val="00A72C34"/>
    <w:rsid w:val="00A73284"/>
    <w:rsid w:val="00A77863"/>
    <w:rsid w:val="00A82851"/>
    <w:rsid w:val="00A83DBA"/>
    <w:rsid w:val="00A83E60"/>
    <w:rsid w:val="00A91FE0"/>
    <w:rsid w:val="00A9432D"/>
    <w:rsid w:val="00A94C84"/>
    <w:rsid w:val="00A95793"/>
    <w:rsid w:val="00A9629A"/>
    <w:rsid w:val="00AB020E"/>
    <w:rsid w:val="00AB0284"/>
    <w:rsid w:val="00AB0C70"/>
    <w:rsid w:val="00AB1851"/>
    <w:rsid w:val="00AB248C"/>
    <w:rsid w:val="00AB3173"/>
    <w:rsid w:val="00AB7A42"/>
    <w:rsid w:val="00AC2204"/>
    <w:rsid w:val="00AC39DF"/>
    <w:rsid w:val="00AC3EAF"/>
    <w:rsid w:val="00AC6076"/>
    <w:rsid w:val="00AD1B76"/>
    <w:rsid w:val="00AD2702"/>
    <w:rsid w:val="00AD327C"/>
    <w:rsid w:val="00AD6C7B"/>
    <w:rsid w:val="00AE3303"/>
    <w:rsid w:val="00AE4FA3"/>
    <w:rsid w:val="00AF00E7"/>
    <w:rsid w:val="00AF040F"/>
    <w:rsid w:val="00AF4659"/>
    <w:rsid w:val="00AF7089"/>
    <w:rsid w:val="00B00567"/>
    <w:rsid w:val="00B01EEF"/>
    <w:rsid w:val="00B03DDF"/>
    <w:rsid w:val="00B07767"/>
    <w:rsid w:val="00B1532E"/>
    <w:rsid w:val="00B15444"/>
    <w:rsid w:val="00B1689A"/>
    <w:rsid w:val="00B201DD"/>
    <w:rsid w:val="00B20996"/>
    <w:rsid w:val="00B2264A"/>
    <w:rsid w:val="00B23374"/>
    <w:rsid w:val="00B23A03"/>
    <w:rsid w:val="00B30CEF"/>
    <w:rsid w:val="00B30D20"/>
    <w:rsid w:val="00B33E6E"/>
    <w:rsid w:val="00B42E49"/>
    <w:rsid w:val="00B434ED"/>
    <w:rsid w:val="00B444E9"/>
    <w:rsid w:val="00B47CFC"/>
    <w:rsid w:val="00B50D2E"/>
    <w:rsid w:val="00B61406"/>
    <w:rsid w:val="00B65E6F"/>
    <w:rsid w:val="00B663E5"/>
    <w:rsid w:val="00B67ABB"/>
    <w:rsid w:val="00B70832"/>
    <w:rsid w:val="00B71BFE"/>
    <w:rsid w:val="00B73130"/>
    <w:rsid w:val="00B75299"/>
    <w:rsid w:val="00B75740"/>
    <w:rsid w:val="00B75B39"/>
    <w:rsid w:val="00B81780"/>
    <w:rsid w:val="00B85B36"/>
    <w:rsid w:val="00B868FB"/>
    <w:rsid w:val="00B86C1A"/>
    <w:rsid w:val="00B90793"/>
    <w:rsid w:val="00B90DEC"/>
    <w:rsid w:val="00B9306F"/>
    <w:rsid w:val="00B9516E"/>
    <w:rsid w:val="00BA0EDF"/>
    <w:rsid w:val="00BA1118"/>
    <w:rsid w:val="00BA275C"/>
    <w:rsid w:val="00BB02F0"/>
    <w:rsid w:val="00BB1AB9"/>
    <w:rsid w:val="00BB2BED"/>
    <w:rsid w:val="00BB3BF5"/>
    <w:rsid w:val="00BB4261"/>
    <w:rsid w:val="00BB5BA5"/>
    <w:rsid w:val="00BC1ABC"/>
    <w:rsid w:val="00BC1CA4"/>
    <w:rsid w:val="00BC2F13"/>
    <w:rsid w:val="00BD388B"/>
    <w:rsid w:val="00BD69A8"/>
    <w:rsid w:val="00BD76D4"/>
    <w:rsid w:val="00BE00A1"/>
    <w:rsid w:val="00BE6773"/>
    <w:rsid w:val="00BE7EFA"/>
    <w:rsid w:val="00BF2179"/>
    <w:rsid w:val="00BF2B06"/>
    <w:rsid w:val="00BF2BA8"/>
    <w:rsid w:val="00BF6A09"/>
    <w:rsid w:val="00BF76FF"/>
    <w:rsid w:val="00C07174"/>
    <w:rsid w:val="00C07B8B"/>
    <w:rsid w:val="00C10AC8"/>
    <w:rsid w:val="00C15B8B"/>
    <w:rsid w:val="00C16E60"/>
    <w:rsid w:val="00C42293"/>
    <w:rsid w:val="00C4726D"/>
    <w:rsid w:val="00C50EC0"/>
    <w:rsid w:val="00C50F13"/>
    <w:rsid w:val="00C523A3"/>
    <w:rsid w:val="00C5660B"/>
    <w:rsid w:val="00C6054D"/>
    <w:rsid w:val="00C614CC"/>
    <w:rsid w:val="00C72008"/>
    <w:rsid w:val="00C7246A"/>
    <w:rsid w:val="00C75EC2"/>
    <w:rsid w:val="00C76039"/>
    <w:rsid w:val="00C807B0"/>
    <w:rsid w:val="00C82E87"/>
    <w:rsid w:val="00C83532"/>
    <w:rsid w:val="00C91464"/>
    <w:rsid w:val="00C9456E"/>
    <w:rsid w:val="00C9638B"/>
    <w:rsid w:val="00CA39DD"/>
    <w:rsid w:val="00CA52EC"/>
    <w:rsid w:val="00CA579F"/>
    <w:rsid w:val="00CA62FB"/>
    <w:rsid w:val="00CA6B79"/>
    <w:rsid w:val="00CA6E52"/>
    <w:rsid w:val="00CB239F"/>
    <w:rsid w:val="00CB252C"/>
    <w:rsid w:val="00CB3D2E"/>
    <w:rsid w:val="00CB76AC"/>
    <w:rsid w:val="00CB7C8C"/>
    <w:rsid w:val="00CC1674"/>
    <w:rsid w:val="00CC4A1B"/>
    <w:rsid w:val="00CC4C4A"/>
    <w:rsid w:val="00CC5230"/>
    <w:rsid w:val="00CC64DE"/>
    <w:rsid w:val="00CD4DB1"/>
    <w:rsid w:val="00CE4883"/>
    <w:rsid w:val="00CF25BE"/>
    <w:rsid w:val="00CF48E1"/>
    <w:rsid w:val="00CF7FC6"/>
    <w:rsid w:val="00CF7FEC"/>
    <w:rsid w:val="00D039B2"/>
    <w:rsid w:val="00D04DF8"/>
    <w:rsid w:val="00D056A2"/>
    <w:rsid w:val="00D1431F"/>
    <w:rsid w:val="00D21FB9"/>
    <w:rsid w:val="00D22507"/>
    <w:rsid w:val="00D24B6C"/>
    <w:rsid w:val="00D269C3"/>
    <w:rsid w:val="00D279D6"/>
    <w:rsid w:val="00D30CCA"/>
    <w:rsid w:val="00D34099"/>
    <w:rsid w:val="00D35BAF"/>
    <w:rsid w:val="00D41348"/>
    <w:rsid w:val="00D545E3"/>
    <w:rsid w:val="00D56FFD"/>
    <w:rsid w:val="00D65390"/>
    <w:rsid w:val="00D661FF"/>
    <w:rsid w:val="00D674CA"/>
    <w:rsid w:val="00D67869"/>
    <w:rsid w:val="00D67923"/>
    <w:rsid w:val="00D739A7"/>
    <w:rsid w:val="00D77C56"/>
    <w:rsid w:val="00D825B2"/>
    <w:rsid w:val="00D83FA2"/>
    <w:rsid w:val="00D863BA"/>
    <w:rsid w:val="00D93379"/>
    <w:rsid w:val="00D96EDE"/>
    <w:rsid w:val="00DA086D"/>
    <w:rsid w:val="00DA1360"/>
    <w:rsid w:val="00DA3292"/>
    <w:rsid w:val="00DB0906"/>
    <w:rsid w:val="00DB1C83"/>
    <w:rsid w:val="00DB3140"/>
    <w:rsid w:val="00DB77FF"/>
    <w:rsid w:val="00DC0D48"/>
    <w:rsid w:val="00DC3713"/>
    <w:rsid w:val="00DD0459"/>
    <w:rsid w:val="00DD0BFE"/>
    <w:rsid w:val="00DD332C"/>
    <w:rsid w:val="00DD5928"/>
    <w:rsid w:val="00DD5F67"/>
    <w:rsid w:val="00DE4FBC"/>
    <w:rsid w:val="00DF04BD"/>
    <w:rsid w:val="00DF4C01"/>
    <w:rsid w:val="00DF5305"/>
    <w:rsid w:val="00DF5787"/>
    <w:rsid w:val="00E04A62"/>
    <w:rsid w:val="00E079D9"/>
    <w:rsid w:val="00E11335"/>
    <w:rsid w:val="00E11431"/>
    <w:rsid w:val="00E129B8"/>
    <w:rsid w:val="00E17DC2"/>
    <w:rsid w:val="00E20432"/>
    <w:rsid w:val="00E241F7"/>
    <w:rsid w:val="00E24EEA"/>
    <w:rsid w:val="00E46808"/>
    <w:rsid w:val="00E46E1F"/>
    <w:rsid w:val="00E51500"/>
    <w:rsid w:val="00E5184D"/>
    <w:rsid w:val="00E55D6F"/>
    <w:rsid w:val="00E66D05"/>
    <w:rsid w:val="00E678AF"/>
    <w:rsid w:val="00E77846"/>
    <w:rsid w:val="00E804EB"/>
    <w:rsid w:val="00E808CE"/>
    <w:rsid w:val="00E84055"/>
    <w:rsid w:val="00E8429C"/>
    <w:rsid w:val="00E85819"/>
    <w:rsid w:val="00E86E6E"/>
    <w:rsid w:val="00E96B56"/>
    <w:rsid w:val="00EA00BB"/>
    <w:rsid w:val="00EA63F5"/>
    <w:rsid w:val="00EA7C76"/>
    <w:rsid w:val="00EB625E"/>
    <w:rsid w:val="00EC4024"/>
    <w:rsid w:val="00EC405C"/>
    <w:rsid w:val="00EC58A1"/>
    <w:rsid w:val="00EC7C87"/>
    <w:rsid w:val="00ED1368"/>
    <w:rsid w:val="00ED238F"/>
    <w:rsid w:val="00ED3C96"/>
    <w:rsid w:val="00ED7173"/>
    <w:rsid w:val="00EE0BCA"/>
    <w:rsid w:val="00EE1DF7"/>
    <w:rsid w:val="00EE71FC"/>
    <w:rsid w:val="00EF4485"/>
    <w:rsid w:val="00EF56E6"/>
    <w:rsid w:val="00F01383"/>
    <w:rsid w:val="00F01F7B"/>
    <w:rsid w:val="00F033A1"/>
    <w:rsid w:val="00F03A5D"/>
    <w:rsid w:val="00F03DB8"/>
    <w:rsid w:val="00F05476"/>
    <w:rsid w:val="00F11F18"/>
    <w:rsid w:val="00F14B9B"/>
    <w:rsid w:val="00F15368"/>
    <w:rsid w:val="00F2495C"/>
    <w:rsid w:val="00F26DDA"/>
    <w:rsid w:val="00F308B1"/>
    <w:rsid w:val="00F3296E"/>
    <w:rsid w:val="00F3337A"/>
    <w:rsid w:val="00F34BC6"/>
    <w:rsid w:val="00F35F6C"/>
    <w:rsid w:val="00F36787"/>
    <w:rsid w:val="00F603E4"/>
    <w:rsid w:val="00F6305F"/>
    <w:rsid w:val="00F83CC0"/>
    <w:rsid w:val="00F873E1"/>
    <w:rsid w:val="00F90612"/>
    <w:rsid w:val="00F909C4"/>
    <w:rsid w:val="00F92B24"/>
    <w:rsid w:val="00F9527A"/>
    <w:rsid w:val="00F9581D"/>
    <w:rsid w:val="00FA2690"/>
    <w:rsid w:val="00FB00D1"/>
    <w:rsid w:val="00FB218E"/>
    <w:rsid w:val="00FB67B6"/>
    <w:rsid w:val="00FB7216"/>
    <w:rsid w:val="00FC4D1D"/>
    <w:rsid w:val="00FC6AA2"/>
    <w:rsid w:val="00FC7FAB"/>
    <w:rsid w:val="00FD6029"/>
    <w:rsid w:val="00FD7490"/>
    <w:rsid w:val="00FE1662"/>
    <w:rsid w:val="00FE3AD2"/>
    <w:rsid w:val="00FE4D91"/>
    <w:rsid w:val="00FF2557"/>
    <w:rsid w:val="00FF3156"/>
    <w:rsid w:val="00FF5776"/>
    <w:rsid w:val="00FF7F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88E529"/>
  <w15:docId w15:val="{EFA71DCD-6F03-478A-9110-AEE1C1B93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E84"/>
    <w:pPr>
      <w:bidi/>
      <w:spacing w:after="200" w:line="276" w:lineRule="auto"/>
      <w:jc w:val="both"/>
    </w:pPr>
    <w:rPr>
      <w:rFonts w:cs="Tahom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32C"/>
    <w:pPr>
      <w:keepNext/>
      <w:keepLines/>
      <w:spacing w:before="480" w:after="0"/>
      <w:outlineLvl w:val="0"/>
    </w:pPr>
    <w:rPr>
      <w:rFonts w:ascii="Cambria" w:eastAsia="Times New Roman" w:hAnsi="Cambria" w:cs="Guttman Adi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DD332C"/>
    <w:pPr>
      <w:keepNext/>
      <w:keepLines/>
      <w:spacing w:before="200" w:after="0"/>
      <w:outlineLvl w:val="1"/>
    </w:pPr>
    <w:rPr>
      <w:rFonts w:ascii="Cambria" w:eastAsia="Times New Roman" w:hAnsi="Cambria" w:cs="Guttman Adi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50DC"/>
    <w:pPr>
      <w:keepNext/>
      <w:spacing w:before="240" w:after="60"/>
      <w:outlineLvl w:val="2"/>
    </w:pPr>
    <w:rPr>
      <w:rFonts w:ascii="Cambria" w:eastAsia="Times New Roman" w:hAnsi="Cambria" w:cs="Guttman Adii"/>
      <w:b/>
      <w:b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1525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Guttman Adii"/>
      <w:color w:val="17365D"/>
      <w:spacing w:val="5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525"/>
    <w:rPr>
      <w:rFonts w:ascii="Cambria" w:eastAsia="Times New Roman" w:hAnsi="Cambria" w:cs="Guttman Adii"/>
      <w:color w:val="17365D"/>
      <w:spacing w:val="5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1525"/>
    <w:pPr>
      <w:numPr>
        <w:ilvl w:val="1"/>
      </w:numPr>
    </w:pPr>
    <w:rPr>
      <w:rFonts w:ascii="Cambria" w:eastAsia="Times New Roman" w:hAnsi="Cambria" w:cs="Guttman Adii"/>
      <w:i/>
      <w:color w:val="4F81BD"/>
      <w:spacing w:val="15"/>
      <w:sz w:val="24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1525"/>
    <w:rPr>
      <w:rFonts w:ascii="Cambria" w:eastAsia="Times New Roman" w:hAnsi="Cambria" w:cs="Guttman Adii"/>
      <w:i/>
      <w:color w:val="4F81BD"/>
      <w:spacing w:val="15"/>
      <w:sz w:val="24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D332C"/>
    <w:rPr>
      <w:rFonts w:ascii="Cambria" w:eastAsia="Times New Roman" w:hAnsi="Cambria" w:cs="Guttman Adii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D332C"/>
    <w:rPr>
      <w:rFonts w:ascii="Cambria" w:eastAsia="Times New Roman" w:hAnsi="Cambria" w:cs="Guttman Adii"/>
      <w:b/>
      <w:bCs/>
      <w:color w:val="4F81BD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757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740"/>
    <w:rPr>
      <w:rFonts w:cs="Tahoma"/>
    </w:rPr>
  </w:style>
  <w:style w:type="paragraph" w:styleId="Footer">
    <w:name w:val="footer"/>
    <w:basedOn w:val="Normal"/>
    <w:link w:val="FooterChar"/>
    <w:uiPriority w:val="99"/>
    <w:unhideWhenUsed/>
    <w:rsid w:val="00B757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740"/>
    <w:rPr>
      <w:rFonts w:cs="Tahoma"/>
    </w:rPr>
  </w:style>
  <w:style w:type="table" w:styleId="TableGrid">
    <w:name w:val="Table Grid"/>
    <w:basedOn w:val="TableNormal"/>
    <w:uiPriority w:val="59"/>
    <w:rsid w:val="00B7574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574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740"/>
    <w:rPr>
      <w:rFonts w:ascii="Tahoma" w:hAnsi="Tahoma" w:cs="Tahoma"/>
      <w:sz w:val="16"/>
      <w:szCs w:val="16"/>
    </w:rPr>
  </w:style>
  <w:style w:type="numbering" w:customStyle="1" w:styleId="BGUList">
    <w:name w:val="BGU List"/>
    <w:uiPriority w:val="99"/>
    <w:rsid w:val="00B75740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757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660B"/>
    <w:rPr>
      <w:color w:val="0000FF"/>
      <w:u w:val="single"/>
    </w:rPr>
  </w:style>
  <w:style w:type="table" w:styleId="LightGrid-Accent2">
    <w:name w:val="Light Grid Accent 2"/>
    <w:basedOn w:val="TableNormal"/>
    <w:uiPriority w:val="62"/>
    <w:rsid w:val="009C6D13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90327A"/>
    <w:rPr>
      <w:i/>
      <w:iCs/>
      <w:color w:val="808080"/>
    </w:rPr>
  </w:style>
  <w:style w:type="paragraph" w:styleId="NoSpacing">
    <w:name w:val="No Spacing"/>
    <w:uiPriority w:val="1"/>
    <w:qFormat/>
    <w:rsid w:val="000D33F0"/>
    <w:pPr>
      <w:bidi/>
      <w:jc w:val="both"/>
    </w:pPr>
    <w:rPr>
      <w:rFonts w:cs="Tahoma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9215DA"/>
    <w:rPr>
      <w:color w:val="800080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A50DC"/>
    <w:rPr>
      <w:rFonts w:ascii="Cambria" w:eastAsia="Times New Roman" w:hAnsi="Cambria" w:cs="Guttman Adii"/>
      <w:b/>
      <w:bCs/>
      <w:color w:val="1F497D" w:themeColor="text2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4548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5482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54820"/>
    <w:rPr>
      <w:rFonts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48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4820"/>
    <w:rPr>
      <w:rFonts w:cs="Tahoma"/>
      <w:b/>
      <w:bCs/>
    </w:rPr>
  </w:style>
  <w:style w:type="character" w:customStyle="1" w:styleId="SubtleEmphasis1">
    <w:name w:val="Subtle Emphasis1"/>
    <w:uiPriority w:val="19"/>
    <w:qFormat/>
    <w:rsid w:val="00D65390"/>
    <w:rPr>
      <w:i/>
      <w:iCs/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110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826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163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34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82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603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46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oam%20Nelke\Application%20Data\Microsoft\Templates\BGU%20No-Tit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93FF20-FF68-4465-9619-9DA90C2E3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BGU No-Title</Template>
  <TotalTime>53</TotalTime>
  <Pages>22</Pages>
  <Words>2772</Words>
  <Characters>15807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Noam Nelke</dc:creator>
  <cp:lastModifiedBy>Sagi</cp:lastModifiedBy>
  <cp:revision>8</cp:revision>
  <cp:lastPrinted>2012-01-04T09:13:00Z</cp:lastPrinted>
  <dcterms:created xsi:type="dcterms:W3CDTF">2022-06-21T09:12:00Z</dcterms:created>
  <dcterms:modified xsi:type="dcterms:W3CDTF">2022-06-21T15:18:00Z</dcterms:modified>
</cp:coreProperties>
</file>